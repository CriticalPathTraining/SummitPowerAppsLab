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3EEF2" w14:textId="67DCBF40" w:rsidR="00047405" w:rsidRPr="00C47A6B" w:rsidRDefault="00390C15" w:rsidP="00047405">
      <w:pPr>
        <w:pStyle w:val="Heading2"/>
        <w:rPr>
          <w:b/>
        </w:rPr>
      </w:pPr>
      <w:r>
        <w:rPr>
          <w:b/>
        </w:rPr>
        <w:t xml:space="preserve">Summit PowerApps Lab with Chuck and </w:t>
      </w:r>
      <w:r w:rsidR="00FB4F2A">
        <w:rPr>
          <w:b/>
        </w:rPr>
        <w:t>T</w:t>
      </w:r>
      <w:r>
        <w:rPr>
          <w:b/>
        </w:rPr>
        <w:t>ed</w:t>
      </w:r>
    </w:p>
    <w:p w14:paraId="53B277BB" w14:textId="77777777" w:rsidR="00047405" w:rsidRDefault="00047405" w:rsidP="00047405">
      <w:pPr>
        <w:pStyle w:val="LabExerciseText"/>
        <w:rPr>
          <w:sz w:val="20"/>
          <w:szCs w:val="20"/>
        </w:rPr>
      </w:pPr>
      <w:r>
        <w:rPr>
          <w:b/>
          <w:sz w:val="20"/>
          <w:szCs w:val="20"/>
        </w:rPr>
        <w:t>Setup Time</w:t>
      </w:r>
      <w:r>
        <w:rPr>
          <w:sz w:val="20"/>
          <w:szCs w:val="20"/>
        </w:rPr>
        <w:t>: 60 minutes</w:t>
      </w:r>
    </w:p>
    <w:p w14:paraId="00A81528" w14:textId="1125FE73" w:rsidR="00047405" w:rsidRPr="003E71C8" w:rsidRDefault="00047405" w:rsidP="00047405">
      <w:pPr>
        <w:pStyle w:val="LabExerciseText"/>
        <w:rPr>
          <w:sz w:val="20"/>
          <w:szCs w:val="20"/>
        </w:rPr>
      </w:pPr>
      <w:r w:rsidRPr="003E71C8">
        <w:rPr>
          <w:b/>
          <w:sz w:val="20"/>
          <w:szCs w:val="20"/>
        </w:rPr>
        <w:t>Lab Folder</w:t>
      </w:r>
      <w:r w:rsidRPr="003E71C8">
        <w:rPr>
          <w:sz w:val="20"/>
          <w:szCs w:val="20"/>
        </w:rPr>
        <w:t>: C:\</w:t>
      </w:r>
      <w:r w:rsidR="00FB4F2A">
        <w:rPr>
          <w:sz w:val="20"/>
          <w:szCs w:val="20"/>
        </w:rPr>
        <w:t>SummitPowerAppLabs\</w:t>
      </w:r>
    </w:p>
    <w:p w14:paraId="217CD3DB" w14:textId="436949BB" w:rsidR="00FB4F2A" w:rsidRPr="003E71C8" w:rsidRDefault="00047405" w:rsidP="00047405">
      <w:pPr>
        <w:pStyle w:val="LabExerciseText"/>
      </w:pPr>
      <w:r>
        <w:rPr>
          <w:b/>
          <w:sz w:val="20"/>
          <w:szCs w:val="20"/>
        </w:rPr>
        <w:t>Overview</w:t>
      </w:r>
      <w:r>
        <w:rPr>
          <w:sz w:val="20"/>
          <w:szCs w:val="20"/>
        </w:rPr>
        <w:t xml:space="preserve">: </w:t>
      </w:r>
      <w:r w:rsidR="00FB4F2A" w:rsidRPr="00675CD7">
        <w:rPr>
          <w:sz w:val="20"/>
          <w:szCs w:val="20"/>
        </w:rPr>
        <w:t xml:space="preserve">This </w:t>
      </w:r>
      <w:r w:rsidR="00FB4F2A">
        <w:rPr>
          <w:sz w:val="20"/>
          <w:szCs w:val="20"/>
        </w:rPr>
        <w:t xml:space="preserve">lab covers how to get up and running with the Power Platform by creating a new Microsoft 365 tenant with trial subscriptions to Office 365, PowerApps, Flow, Power BI and SharePoint Online. The act of creating and configuring this new Microsoft 365 tenant will yield an isolated testing and development environment for building and testing the apps and components you can build with PowerApps and Flow. One valuable aspect of creating your own new Microsoft 365 tenant is that you will have Global tenant administrative permissions allowing you to create multiple Microsoft 365 user accounts for testing your apps and flows </w:t>
      </w:r>
      <w:r w:rsidR="00FB4F2A" w:rsidRPr="005C0868">
        <w:rPr>
          <w:sz w:val="20"/>
          <w:szCs w:val="20"/>
        </w:rPr>
        <w:t xml:space="preserve">in isolation from any </w:t>
      </w:r>
      <w:r w:rsidR="00FB4F2A">
        <w:rPr>
          <w:sz w:val="20"/>
          <w:szCs w:val="20"/>
        </w:rPr>
        <w:t xml:space="preserve">other </w:t>
      </w:r>
      <w:r w:rsidR="00FB4F2A" w:rsidRPr="005C0868">
        <w:rPr>
          <w:sz w:val="20"/>
          <w:szCs w:val="20"/>
        </w:rPr>
        <w:t xml:space="preserve">existing </w:t>
      </w:r>
      <w:r w:rsidR="00FB4F2A">
        <w:rPr>
          <w:sz w:val="20"/>
          <w:szCs w:val="20"/>
        </w:rPr>
        <w:t xml:space="preserve">Microsoft </w:t>
      </w:r>
      <w:r w:rsidR="00FB4F2A" w:rsidRPr="005C0868">
        <w:rPr>
          <w:sz w:val="20"/>
          <w:szCs w:val="20"/>
        </w:rPr>
        <w:t>365 tena</w:t>
      </w:r>
      <w:r w:rsidR="00FB4F2A">
        <w:rPr>
          <w:sz w:val="20"/>
          <w:szCs w:val="20"/>
        </w:rPr>
        <w:t>nt</w:t>
      </w:r>
      <w:r w:rsidR="00FB4F2A" w:rsidRPr="005C0868">
        <w:rPr>
          <w:sz w:val="20"/>
          <w:szCs w:val="20"/>
        </w:rPr>
        <w:t>.</w:t>
      </w:r>
    </w:p>
    <w:p w14:paraId="7EAEBA88" w14:textId="77777777" w:rsidR="00047405" w:rsidRDefault="00047405" w:rsidP="00047405">
      <w:pPr>
        <w:pStyle w:val="Heading3"/>
      </w:pPr>
      <w:bookmarkStart w:id="0" w:name="_Toc519340168"/>
      <w:r>
        <w:t>Exercise 1: Download a Local Copy of the Student Lab Files</w:t>
      </w:r>
    </w:p>
    <w:p w14:paraId="6CEAC3F7" w14:textId="452360BB" w:rsidR="00C10E4A" w:rsidRDefault="00047405" w:rsidP="00047405">
      <w:pPr>
        <w:pStyle w:val="LabExerciseLeadIn"/>
      </w:pPr>
      <w:r>
        <w:t xml:space="preserve">In this exercise, </w:t>
      </w:r>
      <w:r w:rsidR="00C10E4A">
        <w:t xml:space="preserve">you will download a local copy </w:t>
      </w:r>
      <w:r w:rsidR="001F7F6D">
        <w:t xml:space="preserve">of the </w:t>
      </w:r>
      <w:r w:rsidR="001F7F6D">
        <w:t xml:space="preserve">student files </w:t>
      </w:r>
      <w:r w:rsidR="001F7F6D">
        <w:t xml:space="preserve">from a </w:t>
      </w:r>
      <w:r w:rsidR="001F7F6D">
        <w:t xml:space="preserve">GitHub repository named </w:t>
      </w:r>
      <w:proofErr w:type="spellStart"/>
      <w:r w:rsidR="001F7F6D" w:rsidRPr="00C10E4A">
        <w:rPr>
          <w:b/>
        </w:rPr>
        <w:t>SummitPowerAppsLab</w:t>
      </w:r>
      <w:proofErr w:type="spellEnd"/>
    </w:p>
    <w:p w14:paraId="28B08809" w14:textId="77777777" w:rsidR="00047405" w:rsidRDefault="00047405" w:rsidP="00047405">
      <w:pPr>
        <w:pStyle w:val="LabStepNumbered"/>
        <w:numPr>
          <w:ilvl w:val="0"/>
          <w:numId w:val="7"/>
        </w:numPr>
        <w:tabs>
          <w:tab w:val="clear" w:pos="360"/>
          <w:tab w:val="num" w:pos="432"/>
        </w:tabs>
        <w:ind w:left="432"/>
      </w:pPr>
      <w:r>
        <w:t>Launch a browser and navigate to the GitHub repository for this course at the following URL.</w:t>
      </w:r>
    </w:p>
    <w:p w14:paraId="175F9558" w14:textId="2FC195C1" w:rsidR="00047405" w:rsidRDefault="00B308A0" w:rsidP="00047405">
      <w:pPr>
        <w:pStyle w:val="LabStepCodeBlock"/>
      </w:pPr>
      <w:hyperlink r:id="rId12" w:history="1">
        <w:r w:rsidR="005962A1">
          <w:rPr>
            <w:rStyle w:val="Hyperlink"/>
          </w:rPr>
          <w:t>https://github.com/CriticalPathTraining/Summ</w:t>
        </w:r>
        <w:r w:rsidR="005962A1">
          <w:rPr>
            <w:rStyle w:val="Hyperlink"/>
          </w:rPr>
          <w:t>i</w:t>
        </w:r>
        <w:r w:rsidR="005962A1">
          <w:rPr>
            <w:rStyle w:val="Hyperlink"/>
          </w:rPr>
          <w:t>tPowerAppsLab</w:t>
        </w:r>
      </w:hyperlink>
      <w:r w:rsidR="00047405">
        <w:t xml:space="preserve">  </w:t>
      </w:r>
    </w:p>
    <w:p w14:paraId="48F0FCCD" w14:textId="77777777" w:rsidR="00047405" w:rsidRDefault="00047405" w:rsidP="00047405">
      <w:pPr>
        <w:pStyle w:val="LabStepNumbered"/>
        <w:numPr>
          <w:ilvl w:val="0"/>
          <w:numId w:val="7"/>
        </w:numPr>
        <w:tabs>
          <w:tab w:val="clear" w:pos="360"/>
          <w:tab w:val="num" w:pos="432"/>
        </w:tabs>
        <w:ind w:left="432"/>
      </w:pPr>
      <w:r>
        <w:t>You should see the home page for the repository as shown in the following screenshot.</w:t>
      </w:r>
    </w:p>
    <w:p w14:paraId="601F2847" w14:textId="5AFA49E7" w:rsidR="00047405" w:rsidRDefault="005962A1" w:rsidP="00047405">
      <w:pPr>
        <w:pStyle w:val="LabStepScreenshot"/>
      </w:pPr>
      <w:r>
        <w:rPr>
          <w:noProof/>
        </w:rPr>
        <w:drawing>
          <wp:inline distT="0" distB="0" distL="0" distR="0" wp14:anchorId="36E01435" wp14:editId="4EB173D1">
            <wp:extent cx="4898007" cy="2375452"/>
            <wp:effectExtent l="19050" t="19050" r="1714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4847" cy="2383619"/>
                    </a:xfrm>
                    <a:prstGeom prst="rect">
                      <a:avLst/>
                    </a:prstGeom>
                    <a:noFill/>
                    <a:ln>
                      <a:solidFill>
                        <a:schemeClr val="tx1">
                          <a:lumMod val="50000"/>
                          <a:lumOff val="50000"/>
                        </a:schemeClr>
                      </a:solidFill>
                    </a:ln>
                  </pic:spPr>
                </pic:pic>
              </a:graphicData>
            </a:graphic>
          </wp:inline>
        </w:drawing>
      </w:r>
    </w:p>
    <w:p w14:paraId="0C6A2293" w14:textId="3D053CE7" w:rsidR="00686BF1" w:rsidRDefault="00686BF1" w:rsidP="00686BF1">
      <w:pPr>
        <w:pStyle w:val="LabExerciseCallout"/>
      </w:pPr>
      <w:r>
        <w:t xml:space="preserve">Note that you can examine the </w:t>
      </w:r>
      <w:r>
        <w:t xml:space="preserve">folders </w:t>
      </w:r>
      <w:r>
        <w:t>and the contents of individual files of this repository using the browser. However, it will be easier for you to download a local copy of the files from this repository as you work on these lab exercises.</w:t>
      </w:r>
    </w:p>
    <w:p w14:paraId="7FE586A5" w14:textId="5C74EB0C" w:rsidR="00C10E4A" w:rsidRDefault="00C10E4A" w:rsidP="000B1C4A">
      <w:pPr>
        <w:pStyle w:val="LabStepNumbered"/>
      </w:pPr>
      <w:r>
        <w:t>Download the ZIP archive with the student files using the following URL:</w:t>
      </w:r>
    </w:p>
    <w:p w14:paraId="66F3EA64" w14:textId="099FAE3B" w:rsidR="00047405" w:rsidRDefault="00C10E4A" w:rsidP="00C10E4A">
      <w:pPr>
        <w:pStyle w:val="LabStepCodeBlock"/>
      </w:pPr>
      <w:hyperlink r:id="rId14" w:history="1">
        <w:r w:rsidRPr="00926C9A">
          <w:rPr>
            <w:rStyle w:val="Hyperlink"/>
          </w:rPr>
          <w:t>https://github.com/CriticalPathTraining/SummitPowerAppsLab/archive/master.zip</w:t>
        </w:r>
      </w:hyperlink>
    </w:p>
    <w:p w14:paraId="0ECE22A8" w14:textId="0D190731" w:rsidR="00C10E4A" w:rsidRDefault="00C10E4A" w:rsidP="00C10E4A">
      <w:pPr>
        <w:pStyle w:val="LabStepNumbered"/>
      </w:pPr>
      <w:r>
        <w:t>Extract the contents of the zip archive into a local folder on your hard drive.</w:t>
      </w:r>
    </w:p>
    <w:p w14:paraId="5F08FEE0" w14:textId="77777777" w:rsidR="00C10E4A" w:rsidRDefault="00E95F95" w:rsidP="00C10E4A">
      <w:pPr>
        <w:pStyle w:val="LabStepScreenshot"/>
      </w:pPr>
      <w:r w:rsidRPr="00C10E4A">
        <w:rPr>
          <w:rStyle w:val="LabStepScreenshotFrame"/>
        </w:rPr>
        <w:drawing>
          <wp:inline distT="0" distB="0" distL="0" distR="0" wp14:anchorId="3A1E8E80" wp14:editId="41A97D6C">
            <wp:extent cx="3563788" cy="998867"/>
            <wp:effectExtent l="19050" t="19050" r="1778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17579" b="46822"/>
                    <a:stretch/>
                  </pic:blipFill>
                  <pic:spPr bwMode="auto">
                    <a:xfrm>
                      <a:off x="0" y="0"/>
                      <a:ext cx="3563788" cy="9988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88A4C6" w14:textId="089B49F1" w:rsidR="00047405" w:rsidRPr="002D71F1" w:rsidRDefault="00047405" w:rsidP="00C10E4A">
      <w:pPr>
        <w:pStyle w:val="LabExerciseCallout"/>
      </w:pPr>
      <w:r>
        <w:t xml:space="preserve">You can see that the </w:t>
      </w:r>
      <w:r w:rsidR="00686BF1" w:rsidRPr="00686BF1">
        <w:t>student files</w:t>
      </w:r>
      <w:r w:rsidR="00686BF1">
        <w:rPr>
          <w:b/>
        </w:rPr>
        <w:t xml:space="preserve"> </w:t>
      </w:r>
      <w:r>
        <w:t xml:space="preserve">contain </w:t>
      </w:r>
      <w:r w:rsidRPr="0096170D">
        <w:rPr>
          <w:b/>
        </w:rPr>
        <w:t>Lab.pdf</w:t>
      </w:r>
      <w:r>
        <w:t xml:space="preserve"> and </w:t>
      </w:r>
      <w:r w:rsidRPr="0096170D">
        <w:rPr>
          <w:b/>
        </w:rPr>
        <w:t>Slides.pdf</w:t>
      </w:r>
      <w:r>
        <w:t>.</w:t>
      </w:r>
    </w:p>
    <w:bookmarkEnd w:id="0"/>
    <w:p w14:paraId="2D1EBBAB" w14:textId="6043BF9E" w:rsidR="00C132AD" w:rsidRDefault="00C132AD" w:rsidP="00C132AD">
      <w:pPr>
        <w:pStyle w:val="Heading3"/>
      </w:pPr>
      <w:r>
        <w:lastRenderedPageBreak/>
        <w:t xml:space="preserve">Exercise 2: </w:t>
      </w:r>
      <w:r w:rsidR="0098055E">
        <w:t xml:space="preserve">Sign Up for an </w:t>
      </w:r>
      <w:r>
        <w:t xml:space="preserve">Office 365 </w:t>
      </w:r>
      <w:r w:rsidR="0098055E">
        <w:t>E5 Trial</w:t>
      </w:r>
    </w:p>
    <w:p w14:paraId="0F125A81" w14:textId="77777777" w:rsidR="00C132AD" w:rsidRDefault="00C132AD" w:rsidP="00C132AD">
      <w:pPr>
        <w:pStyle w:val="LabExerciseLeadIn"/>
      </w:pPr>
      <w:bookmarkStart w:id="1" w:name="_Toc519340170"/>
      <w:r>
        <w:t>In this exercise you will create a new Office 365 trial tenant. As you work through the sign up process for this free trial, you will be asked to provide a user name and a password for an Azure AD user account that will be configured as the tenant Global administrator. You will log in with this account when developing and testing applications that use Power BI embedding. However, it's a good practice that you also test your applications with standard user Azure AD accounts that have no administrative permissions. The trial tenant that you are going to create will allow you to create up to 25 user accounts with Office 365 E5 subscriptions. Remember that any user with an Office 365 E5 subscription is automatically assigned a Power BI Pro license as well.</w:t>
      </w:r>
    </w:p>
    <w:p w14:paraId="4E26B000" w14:textId="39F76641" w:rsidR="00C132AD" w:rsidRPr="00571433" w:rsidRDefault="00C132AD" w:rsidP="00571433">
      <w:pPr>
        <w:pStyle w:val="LabStepNumbered"/>
        <w:numPr>
          <w:ilvl w:val="0"/>
          <w:numId w:val="42"/>
        </w:numPr>
        <w:tabs>
          <w:tab w:val="clear" w:pos="360"/>
          <w:tab w:val="num" w:pos="432"/>
        </w:tabs>
        <w:rPr>
          <w:sz w:val="20"/>
          <w:szCs w:val="20"/>
        </w:rPr>
      </w:pPr>
      <w:r w:rsidRPr="00571433">
        <w:rPr>
          <w:sz w:val="20"/>
          <w:szCs w:val="20"/>
        </w:rPr>
        <w:t xml:space="preserve">Navigate to the Office 365 trial sign up </w:t>
      </w:r>
      <w:r w:rsidR="00AA2232">
        <w:rPr>
          <w:sz w:val="20"/>
          <w:szCs w:val="20"/>
        </w:rPr>
        <w:t xml:space="preserve">web </w:t>
      </w:r>
      <w:r w:rsidRPr="00571433">
        <w:rPr>
          <w:sz w:val="20"/>
          <w:szCs w:val="20"/>
        </w:rPr>
        <w:t>page.</w:t>
      </w:r>
    </w:p>
    <w:p w14:paraId="3D3ABF20" w14:textId="77777777" w:rsidR="00C132AD" w:rsidRDefault="00C132AD" w:rsidP="00C132AD">
      <w:pPr>
        <w:pStyle w:val="LabStepNumberedLevel2"/>
        <w:numPr>
          <w:ilvl w:val="1"/>
          <w:numId w:val="7"/>
        </w:numPr>
        <w:tabs>
          <w:tab w:val="clear" w:pos="720"/>
          <w:tab w:val="num" w:pos="792"/>
        </w:tabs>
        <w:ind w:left="792"/>
        <w:rPr>
          <w:sz w:val="20"/>
          <w:szCs w:val="20"/>
        </w:rPr>
      </w:pPr>
      <w:r>
        <w:rPr>
          <w:sz w:val="20"/>
          <w:szCs w:val="20"/>
        </w:rPr>
        <w:t>Launch the Chrome browser.</w:t>
      </w:r>
    </w:p>
    <w:p w14:paraId="01149B52" w14:textId="77777777" w:rsidR="00C132AD" w:rsidRPr="00904D31" w:rsidRDefault="00C132AD" w:rsidP="00C132AD">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14:paraId="0E9757CF" w14:textId="77777777" w:rsidR="00C132AD" w:rsidRPr="00630874" w:rsidRDefault="00B308A0" w:rsidP="00C132AD">
      <w:pPr>
        <w:pStyle w:val="LabStepCodeBlockLevel2"/>
      </w:pPr>
      <w:hyperlink r:id="rId16" w:history="1">
        <w:r w:rsidR="00C132AD" w:rsidRPr="00D41D9F">
          <w:rPr>
            <w:rStyle w:val="Hyperlink"/>
          </w:rPr>
          <w:t>https://go.microsoft.com/fwlink/p/?LinkID=698279&amp;culture=en-US&amp;country=US</w:t>
        </w:r>
      </w:hyperlink>
      <w:r w:rsidR="00C132AD">
        <w:t xml:space="preserve">  </w:t>
      </w:r>
    </w:p>
    <w:p w14:paraId="5016FAC2" w14:textId="1A0057BC" w:rsidR="00A42C5D" w:rsidRDefault="00A42C5D" w:rsidP="00571433">
      <w:pPr>
        <w:pStyle w:val="LabStepNumberedLevel2"/>
      </w:pPr>
      <w:r>
        <w:t xml:space="preserve">You should now see the form you need to fill out to create your new </w:t>
      </w:r>
      <w:r w:rsidRPr="00AA2232">
        <w:rPr>
          <w:b/>
        </w:rPr>
        <w:t xml:space="preserve">Office 365 </w:t>
      </w:r>
      <w:r w:rsidR="003067FF" w:rsidRPr="00AA2232">
        <w:rPr>
          <w:b/>
        </w:rPr>
        <w:t>E5</w:t>
      </w:r>
      <w:r w:rsidR="003067FF">
        <w:t xml:space="preserve"> </w:t>
      </w:r>
      <w:r>
        <w:t>trial.</w:t>
      </w:r>
    </w:p>
    <w:p w14:paraId="0F0560EE" w14:textId="19C41804" w:rsidR="00C132AD" w:rsidRDefault="00A42C5D" w:rsidP="00571433">
      <w:pPr>
        <w:pStyle w:val="LabStepNumberedLevel2"/>
      </w:pPr>
      <w:r>
        <w:t xml:space="preserve">Enter your email address and click </w:t>
      </w:r>
      <w:r w:rsidR="00C132AD">
        <w:rPr>
          <w:b/>
        </w:rPr>
        <w:t>Next</w:t>
      </w:r>
      <w:r w:rsidR="00C132AD">
        <w:t>.</w:t>
      </w:r>
    </w:p>
    <w:p w14:paraId="5C645457" w14:textId="7BB3094D" w:rsidR="00C132AD" w:rsidRDefault="00D44B30" w:rsidP="00571433">
      <w:pPr>
        <w:pStyle w:val="LabStepScreenshotLevel2"/>
      </w:pPr>
      <w:r>
        <w:drawing>
          <wp:inline distT="0" distB="0" distL="0" distR="0" wp14:anchorId="36A005A9" wp14:editId="4519977E">
            <wp:extent cx="1974210" cy="1503077"/>
            <wp:effectExtent l="19050" t="19050" r="2667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6094" cy="1550193"/>
                    </a:xfrm>
                    <a:prstGeom prst="rect">
                      <a:avLst/>
                    </a:prstGeom>
                    <a:noFill/>
                    <a:ln>
                      <a:solidFill>
                        <a:schemeClr val="tx1">
                          <a:lumMod val="50000"/>
                          <a:lumOff val="50000"/>
                        </a:schemeClr>
                      </a:solidFill>
                    </a:ln>
                  </pic:spPr>
                </pic:pic>
              </a:graphicData>
            </a:graphic>
          </wp:inline>
        </w:drawing>
      </w:r>
    </w:p>
    <w:p w14:paraId="1DF8CB77" w14:textId="71BB2A2F" w:rsidR="00AA2232" w:rsidRDefault="00AA2232" w:rsidP="00AA2232">
      <w:pPr>
        <w:pStyle w:val="LabExerciseCallout"/>
      </w:pPr>
      <w:r>
        <w:t xml:space="preserve">If you enter an email address </w:t>
      </w:r>
      <w:r w:rsidR="004258B2">
        <w:t xml:space="preserve">for </w:t>
      </w:r>
      <w:r>
        <w:t xml:space="preserve">an organization account, the form provides the option to sign in. Do not click the </w:t>
      </w:r>
      <w:r w:rsidRPr="00AA2232">
        <w:rPr>
          <w:b/>
        </w:rPr>
        <w:t>Sign in</w:t>
      </w:r>
      <w:r>
        <w:t xml:space="preserve"> button</w:t>
      </w:r>
      <w:r w:rsidR="004258B2">
        <w:t xml:space="preserve"> because y</w:t>
      </w:r>
      <w:r>
        <w:t xml:space="preserve">ou don't want to sign </w:t>
      </w:r>
      <w:r w:rsidR="004258B2">
        <w:t xml:space="preserve">with </w:t>
      </w:r>
      <w:r>
        <w:t xml:space="preserve">an existing organization account. The purpose of this exercise is </w:t>
      </w:r>
      <w:r w:rsidR="004258B2">
        <w:t xml:space="preserve">to </w:t>
      </w:r>
      <w:r>
        <w:t xml:space="preserve">create a new </w:t>
      </w:r>
      <w:r w:rsidR="004258B2">
        <w:t xml:space="preserve">organizational account in a new </w:t>
      </w:r>
      <w:r>
        <w:t>Microsoft 365 tenant</w:t>
      </w:r>
      <w:r w:rsidR="004258B2">
        <w:t>.</w:t>
      </w:r>
    </w:p>
    <w:p w14:paraId="1E78C284" w14:textId="1F7E371D" w:rsidR="00571433" w:rsidRDefault="00AA2232" w:rsidP="00571433">
      <w:pPr>
        <w:pStyle w:val="LabStepNumberedLevel2"/>
      </w:pPr>
      <w:r>
        <w:t xml:space="preserve">Click the </w:t>
      </w:r>
      <w:r w:rsidRPr="00AA2232">
        <w:rPr>
          <w:b/>
        </w:rPr>
        <w:t>Create a new account instead</w:t>
      </w:r>
      <w:r>
        <w:t xml:space="preserve"> link.</w:t>
      </w:r>
    </w:p>
    <w:p w14:paraId="5794C280" w14:textId="1C6E7F6D" w:rsidR="00D44B30" w:rsidRDefault="00D44B30" w:rsidP="00571433">
      <w:pPr>
        <w:pStyle w:val="LabStepScreenshotLevel2"/>
      </w:pPr>
      <w:r>
        <w:drawing>
          <wp:inline distT="0" distB="0" distL="0" distR="0" wp14:anchorId="164B29B4" wp14:editId="3296272B">
            <wp:extent cx="2053151" cy="683265"/>
            <wp:effectExtent l="19050" t="19050" r="2349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0935" cy="699167"/>
                    </a:xfrm>
                    <a:prstGeom prst="rect">
                      <a:avLst/>
                    </a:prstGeom>
                    <a:noFill/>
                    <a:ln>
                      <a:solidFill>
                        <a:schemeClr val="tx1">
                          <a:lumMod val="50000"/>
                          <a:lumOff val="50000"/>
                        </a:schemeClr>
                      </a:solidFill>
                    </a:ln>
                  </pic:spPr>
                </pic:pic>
              </a:graphicData>
            </a:graphic>
          </wp:inline>
        </w:drawing>
      </w:r>
    </w:p>
    <w:p w14:paraId="4B3D557B" w14:textId="5DAD000C" w:rsidR="002C06CD" w:rsidRDefault="002C06CD" w:rsidP="00571433">
      <w:pPr>
        <w:pStyle w:val="LabStepNumberedLevel2"/>
      </w:pPr>
      <w:r>
        <w:t xml:space="preserve">Enter your </w:t>
      </w:r>
      <w:r w:rsidRPr="002C06CD">
        <w:rPr>
          <w:b/>
        </w:rPr>
        <w:t>First name</w:t>
      </w:r>
      <w:r>
        <w:t xml:space="preserve"> and </w:t>
      </w:r>
      <w:r w:rsidRPr="002C06CD">
        <w:rPr>
          <w:b/>
        </w:rPr>
        <w:t>Last name</w:t>
      </w:r>
      <w:r w:rsidRPr="002C06CD">
        <w:t>.</w:t>
      </w:r>
    </w:p>
    <w:p w14:paraId="561B4745" w14:textId="784C61A5" w:rsidR="00571433" w:rsidRDefault="002C06CD" w:rsidP="00571433">
      <w:pPr>
        <w:pStyle w:val="LabStepNumberedLevel2"/>
      </w:pPr>
      <w:r>
        <w:t xml:space="preserve">Enter your mobile phone number as the </w:t>
      </w:r>
      <w:r w:rsidRPr="002C06CD">
        <w:rPr>
          <w:b/>
        </w:rPr>
        <w:t>Business phone number</w:t>
      </w:r>
      <w:r>
        <w:t>.</w:t>
      </w:r>
    </w:p>
    <w:p w14:paraId="254AED1B" w14:textId="1AA2413A" w:rsidR="002C06CD" w:rsidRDefault="002C06CD" w:rsidP="00571433">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14:paraId="227010B5" w14:textId="16A3D8BD" w:rsidR="00D44B30" w:rsidRDefault="00D44B30" w:rsidP="00571433">
      <w:pPr>
        <w:pStyle w:val="LabStepScreenshotLevel2"/>
      </w:pPr>
      <w:r>
        <w:drawing>
          <wp:inline distT="0" distB="0" distL="0" distR="0" wp14:anchorId="27E773C1" wp14:editId="6D9DF944">
            <wp:extent cx="2169594" cy="1437684"/>
            <wp:effectExtent l="19050" t="19050" r="2159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9702" cy="1477515"/>
                    </a:xfrm>
                    <a:prstGeom prst="rect">
                      <a:avLst/>
                    </a:prstGeom>
                    <a:noFill/>
                    <a:ln>
                      <a:solidFill>
                        <a:schemeClr val="tx1">
                          <a:lumMod val="50000"/>
                          <a:lumOff val="50000"/>
                        </a:schemeClr>
                      </a:solidFill>
                    </a:ln>
                  </pic:spPr>
                </pic:pic>
              </a:graphicData>
            </a:graphic>
          </wp:inline>
        </w:drawing>
      </w:r>
    </w:p>
    <w:p w14:paraId="26BE7CDD" w14:textId="7D09679C" w:rsidR="00EB0AE5" w:rsidRDefault="002C06CD" w:rsidP="002C06CD">
      <w:pPr>
        <w:pStyle w:val="LabExerciseCallout"/>
      </w:pPr>
      <w:r>
        <w:t xml:space="preserve">Whatever </w:t>
      </w:r>
      <w:r w:rsidRPr="002C06CD">
        <w:rPr>
          <w:b/>
        </w:rPr>
        <w:t>Company name</w:t>
      </w:r>
      <w:r>
        <w:t xml:space="preserve"> you enter will be used as the name of the Azure AD tenant that will be created during the sign up process.</w:t>
      </w:r>
    </w:p>
    <w:p w14:paraId="03DC7C58" w14:textId="305C49F1" w:rsidR="002C06CD" w:rsidRDefault="002C06CD" w:rsidP="004258B2">
      <w:pPr>
        <w:pStyle w:val="LabStepNumberedLevel2"/>
        <w:tabs>
          <w:tab w:val="clear" w:pos="720"/>
          <w:tab w:val="num" w:pos="792"/>
        </w:tabs>
        <w:ind w:left="792"/>
      </w:pPr>
      <w:r>
        <w:lastRenderedPageBreak/>
        <w:t xml:space="preserve">When prompted to prove you're not a robot, select the </w:t>
      </w:r>
      <w:r w:rsidRPr="00246C21">
        <w:rPr>
          <w:b/>
        </w:rPr>
        <w:t>Text me</w:t>
      </w:r>
      <w:r>
        <w:t xml:space="preserve"> option and </w:t>
      </w:r>
      <w:r w:rsidR="002B5D81">
        <w:t xml:space="preserve">ensure Phone number of for your </w:t>
      </w:r>
      <w:r>
        <w:t>mobile phone</w:t>
      </w:r>
      <w:r w:rsidR="002B5D81">
        <w:t>.</w:t>
      </w:r>
    </w:p>
    <w:p w14:paraId="06490285" w14:textId="62BDDD9E" w:rsidR="004258B2" w:rsidRDefault="002B5D81" w:rsidP="004258B2">
      <w:pPr>
        <w:pStyle w:val="LabStepNumberedLevel2"/>
        <w:tabs>
          <w:tab w:val="clear" w:pos="720"/>
          <w:tab w:val="num" w:pos="792"/>
        </w:tabs>
        <w:ind w:left="792"/>
      </w:pPr>
      <w:r>
        <w:t xml:space="preserve">Click </w:t>
      </w:r>
      <w:r w:rsidRPr="002B5D81">
        <w:rPr>
          <w:b/>
        </w:rPr>
        <w:t>Send Verification Code</w:t>
      </w:r>
      <w:r w:rsidR="004258B2">
        <w:t>.</w:t>
      </w:r>
    </w:p>
    <w:p w14:paraId="2DCF9A96" w14:textId="284F7944" w:rsidR="00D44B30" w:rsidRDefault="00D44B30" w:rsidP="00571433">
      <w:pPr>
        <w:pStyle w:val="LabStepScreenshotLevel2"/>
      </w:pPr>
      <w:r>
        <w:drawing>
          <wp:inline distT="0" distB="0" distL="0" distR="0" wp14:anchorId="44319891" wp14:editId="0BE516ED">
            <wp:extent cx="2000524" cy="1217710"/>
            <wp:effectExtent l="19050" t="19050" r="1905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126" cy="1248511"/>
                    </a:xfrm>
                    <a:prstGeom prst="rect">
                      <a:avLst/>
                    </a:prstGeom>
                    <a:noFill/>
                    <a:ln>
                      <a:solidFill>
                        <a:schemeClr val="tx1">
                          <a:lumMod val="50000"/>
                          <a:lumOff val="50000"/>
                        </a:schemeClr>
                      </a:solidFill>
                    </a:ln>
                  </pic:spPr>
                </pic:pic>
              </a:graphicData>
            </a:graphic>
          </wp:inline>
        </w:drawing>
      </w:r>
    </w:p>
    <w:p w14:paraId="77DDD8D3" w14:textId="2CCDC6D9" w:rsidR="004258B2" w:rsidRDefault="004258B2" w:rsidP="004258B2">
      <w:pPr>
        <w:pStyle w:val="LabStepNumberedLevel2"/>
        <w:tabs>
          <w:tab w:val="clear" w:pos="720"/>
          <w:tab w:val="num" w:pos="792"/>
        </w:tabs>
        <w:ind w:left="792"/>
      </w:pPr>
      <w:r>
        <w:t>Retrieve the access code form your mobile device and use it to complete the validation process.</w:t>
      </w:r>
    </w:p>
    <w:p w14:paraId="3A205C89" w14:textId="1336B706" w:rsidR="00D44B30" w:rsidRDefault="00D44B30" w:rsidP="00571433">
      <w:pPr>
        <w:pStyle w:val="LabStepScreenshotLevel2"/>
      </w:pPr>
      <w:r>
        <w:drawing>
          <wp:inline distT="0" distB="0" distL="0" distR="0" wp14:anchorId="7954261A" wp14:editId="736D66D5">
            <wp:extent cx="2533376" cy="767436"/>
            <wp:effectExtent l="19050" t="19050" r="1968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1820" cy="788170"/>
                    </a:xfrm>
                    <a:prstGeom prst="rect">
                      <a:avLst/>
                    </a:prstGeom>
                    <a:noFill/>
                    <a:ln>
                      <a:solidFill>
                        <a:schemeClr val="tx1">
                          <a:lumMod val="50000"/>
                          <a:lumOff val="50000"/>
                        </a:schemeClr>
                      </a:solidFill>
                    </a:ln>
                  </pic:spPr>
                </pic:pic>
              </a:graphicData>
            </a:graphic>
          </wp:inline>
        </w:drawing>
      </w:r>
    </w:p>
    <w:p w14:paraId="35182404" w14:textId="1BF7B14C" w:rsidR="00571433" w:rsidRDefault="0098055E" w:rsidP="00571433">
      <w:pPr>
        <w:pStyle w:val="LabStepNumberedLevel2"/>
      </w:pPr>
      <w:r>
        <w:t xml:space="preserve">In the </w:t>
      </w:r>
      <w:r w:rsidRPr="0098055E">
        <w:rPr>
          <w:b/>
        </w:rPr>
        <w:t>Create your business identity</w:t>
      </w:r>
      <w:r>
        <w:t xml:space="preserve"> step, locate the textbox into which you will enter a domain name.</w:t>
      </w:r>
    </w:p>
    <w:p w14:paraId="758E3C42" w14:textId="1D740CB9" w:rsidR="00D44B30" w:rsidRDefault="00DB1E58" w:rsidP="00571433">
      <w:pPr>
        <w:pStyle w:val="LabStepScreenshotLevel2"/>
      </w:pPr>
      <w:r>
        <w:drawing>
          <wp:inline distT="0" distB="0" distL="0" distR="0" wp14:anchorId="685B13F7" wp14:editId="5E3DCA2D">
            <wp:extent cx="2908300" cy="1666952"/>
            <wp:effectExtent l="19050" t="19050" r="2540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9723" cy="1673499"/>
                    </a:xfrm>
                    <a:prstGeom prst="rect">
                      <a:avLst/>
                    </a:prstGeom>
                    <a:noFill/>
                    <a:ln>
                      <a:solidFill>
                        <a:schemeClr val="tx1">
                          <a:lumMod val="50000"/>
                          <a:lumOff val="50000"/>
                        </a:schemeClr>
                      </a:solidFill>
                    </a:ln>
                  </pic:spPr>
                </pic:pic>
              </a:graphicData>
            </a:graphic>
          </wp:inline>
        </w:drawing>
      </w:r>
    </w:p>
    <w:p w14:paraId="2D17670B" w14:textId="201BEB90" w:rsidR="002B5D81" w:rsidRDefault="002B5D81" w:rsidP="002B5D81">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user name you enter </w:t>
      </w:r>
      <w:r w:rsidRPr="00056F50">
        <w:t xml:space="preserve">will be used to create the first user account which will 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user name of </w:t>
      </w:r>
      <w:r w:rsidRPr="005C0868">
        <w:rPr>
          <w:b/>
        </w:rPr>
        <w:t>Student</w:t>
      </w:r>
      <w:r>
        <w:t xml:space="preserve">, then the email address as well as user principal name for this account will be </w:t>
      </w:r>
      <w:r>
        <w:rPr>
          <w:b/>
        </w:rPr>
        <w:t>student@cptstudent</w:t>
      </w:r>
      <w:r w:rsidRPr="00056F50">
        <w:rPr>
          <w:b/>
        </w:rPr>
        <w:t>.onMicrosoft.com</w:t>
      </w:r>
    </w:p>
    <w:p w14:paraId="149ED9D4" w14:textId="42A37E79" w:rsidR="002B5D81" w:rsidRDefault="002B5D81" w:rsidP="00571433">
      <w:pPr>
        <w:pStyle w:val="LabStepNumberedLevel2"/>
      </w:pPr>
      <w:r>
        <w:t>Enter a domain name for your new Microsoft 365 tenant.</w:t>
      </w:r>
    </w:p>
    <w:p w14:paraId="2E16AC74" w14:textId="41C72842" w:rsidR="00DB1E58" w:rsidRDefault="009145F2" w:rsidP="00571433">
      <w:pPr>
        <w:pStyle w:val="LabStepScreenshotLevel2"/>
      </w:pPr>
      <w:r>
        <w:drawing>
          <wp:inline distT="0" distB="0" distL="0" distR="0" wp14:anchorId="31FEEFE7" wp14:editId="57F1242C">
            <wp:extent cx="5926038" cy="605264"/>
            <wp:effectExtent l="19050" t="19050" r="1778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3830" cy="630573"/>
                    </a:xfrm>
                    <a:prstGeom prst="rect">
                      <a:avLst/>
                    </a:prstGeom>
                    <a:noFill/>
                    <a:ln>
                      <a:solidFill>
                        <a:schemeClr val="tx1">
                          <a:lumMod val="50000"/>
                          <a:lumOff val="50000"/>
                        </a:schemeClr>
                      </a:solidFill>
                    </a:ln>
                  </pic:spPr>
                </pic:pic>
              </a:graphicData>
            </a:graphic>
          </wp:inline>
        </w:drawing>
      </w:r>
    </w:p>
    <w:p w14:paraId="7EC549B0" w14:textId="67E71877" w:rsidR="00571433" w:rsidRDefault="002B5D81" w:rsidP="00571433">
      <w:pPr>
        <w:pStyle w:val="LabStepNumberedLevel2"/>
      </w:pPr>
      <w:r>
        <w:t>If the domain name you enter is not available, modify the domain name until you can verify that it is available.</w:t>
      </w:r>
    </w:p>
    <w:p w14:paraId="27A27169" w14:textId="61360FA5" w:rsidR="002B5D81" w:rsidRDefault="002B5D81" w:rsidP="00571433">
      <w:pPr>
        <w:pStyle w:val="LabStepNumberedLevel2"/>
      </w:pPr>
      <w:r>
        <w:t xml:space="preserve">Once you have created a domain name that is available, click </w:t>
      </w:r>
      <w:r w:rsidRPr="002B5D81">
        <w:rPr>
          <w:b/>
        </w:rPr>
        <w:t>Next</w:t>
      </w:r>
      <w:r>
        <w:t>.</w:t>
      </w:r>
    </w:p>
    <w:p w14:paraId="2DD92700" w14:textId="7F859539" w:rsidR="00DB1E58" w:rsidRDefault="009145F2" w:rsidP="00571433">
      <w:pPr>
        <w:pStyle w:val="LabStepScreenshotLevel2"/>
      </w:pPr>
      <w:r>
        <w:drawing>
          <wp:inline distT="0" distB="0" distL="0" distR="0" wp14:anchorId="4AC41F94" wp14:editId="27C2652B">
            <wp:extent cx="2818805" cy="769226"/>
            <wp:effectExtent l="19050" t="19050" r="1968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5054" cy="779118"/>
                    </a:xfrm>
                    <a:prstGeom prst="rect">
                      <a:avLst/>
                    </a:prstGeom>
                    <a:noFill/>
                    <a:ln>
                      <a:solidFill>
                        <a:schemeClr val="tx1">
                          <a:lumMod val="50000"/>
                          <a:lumOff val="50000"/>
                        </a:schemeClr>
                      </a:solidFill>
                    </a:ln>
                  </pic:spPr>
                </pic:pic>
              </a:graphicData>
            </a:graphic>
          </wp:inline>
        </w:drawing>
      </w:r>
    </w:p>
    <w:p w14:paraId="48006A18" w14:textId="77A20B53" w:rsidR="00571433" w:rsidRDefault="00177BC9" w:rsidP="00740D97">
      <w:pPr>
        <w:pStyle w:val="LabStepNumberedLevel2"/>
      </w:pPr>
      <w:r>
        <w:lastRenderedPageBreak/>
        <w:t xml:space="preserve">Enter a </w:t>
      </w:r>
      <w:r w:rsidRPr="00B56F7A">
        <w:rPr>
          <w:b/>
        </w:rPr>
        <w:t>Name</w:t>
      </w:r>
      <w:r>
        <w:t xml:space="preserve"> for your user </w:t>
      </w:r>
      <w:r w:rsidR="00EA75F8">
        <w:t xml:space="preserve">account, </w:t>
      </w:r>
      <w:r>
        <w:t xml:space="preserve">a </w:t>
      </w:r>
      <w:r w:rsidR="00B56F7A" w:rsidRPr="00B56F7A">
        <w:rPr>
          <w:b/>
        </w:rPr>
        <w:t>P</w:t>
      </w:r>
      <w:r w:rsidRPr="00B56F7A">
        <w:rPr>
          <w:b/>
        </w:rPr>
        <w:t>assword</w:t>
      </w:r>
      <w:r>
        <w:t xml:space="preserve"> that you will remember and then click </w:t>
      </w:r>
      <w:r w:rsidRPr="00EA75F8">
        <w:rPr>
          <w:b/>
        </w:rPr>
        <w:t>Sign up</w:t>
      </w:r>
      <w:r>
        <w:t>.</w:t>
      </w:r>
    </w:p>
    <w:p w14:paraId="6828D33A" w14:textId="4889506F" w:rsidR="00DB1E58" w:rsidRDefault="00CF7262" w:rsidP="00571433">
      <w:pPr>
        <w:pStyle w:val="LabStepScreenshotLevel2"/>
      </w:pPr>
      <w:r>
        <w:drawing>
          <wp:inline distT="0" distB="0" distL="0" distR="0" wp14:anchorId="0091A76B" wp14:editId="63F5A833">
            <wp:extent cx="1974325" cy="1397480"/>
            <wp:effectExtent l="19050" t="19050" r="2603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0580" cy="1401907"/>
                    </a:xfrm>
                    <a:prstGeom prst="rect">
                      <a:avLst/>
                    </a:prstGeom>
                    <a:noFill/>
                    <a:ln>
                      <a:solidFill>
                        <a:schemeClr val="tx1">
                          <a:lumMod val="50000"/>
                          <a:lumOff val="50000"/>
                        </a:schemeClr>
                      </a:solidFill>
                    </a:ln>
                  </pic:spPr>
                </pic:pic>
              </a:graphicData>
            </a:graphic>
          </wp:inline>
        </w:drawing>
      </w:r>
    </w:p>
    <w:p w14:paraId="533B6281" w14:textId="5E064257" w:rsidR="00571433" w:rsidRDefault="00177BC9" w:rsidP="00877F5A">
      <w:pPr>
        <w:pStyle w:val="LabExerciseCallout"/>
      </w:pPr>
      <w:r>
        <w:t xml:space="preserve">At this point, the Sign up process should begin to </w:t>
      </w:r>
      <w:r w:rsidR="00B56F7A">
        <w:t xml:space="preserve">provision </w:t>
      </w:r>
      <w:r>
        <w:t xml:space="preserve">your new </w:t>
      </w:r>
      <w:r w:rsidR="00B56F7A">
        <w:t xml:space="preserve">Microsoft 365 </w:t>
      </w:r>
      <w:r>
        <w:t>tenant and your new organizational account.</w:t>
      </w:r>
    </w:p>
    <w:p w14:paraId="60771F18" w14:textId="2C178320" w:rsidR="00C132AD" w:rsidRDefault="00877F5A" w:rsidP="00177BC9">
      <w:pPr>
        <w:pStyle w:val="LabStepNumberedLevel2"/>
      </w:pPr>
      <w:r>
        <w:t xml:space="preserve">Once the provision process completes, </w:t>
      </w:r>
      <w:r w:rsidR="00B56F7A">
        <w:t xml:space="preserve">take note of your new </w:t>
      </w:r>
      <w:r w:rsidR="00B56F7A" w:rsidRPr="00B56F7A">
        <w:rPr>
          <w:b/>
        </w:rPr>
        <w:t>user ID</w:t>
      </w:r>
      <w:r w:rsidR="00B56F7A">
        <w:t xml:space="preserve"> and </w:t>
      </w:r>
      <w:r w:rsidR="00C132AD">
        <w:t xml:space="preserve">click the </w:t>
      </w:r>
      <w:r w:rsidR="004258B2">
        <w:rPr>
          <w:b/>
        </w:rPr>
        <w:t>Go To Setup</w:t>
      </w:r>
      <w:r w:rsidR="00C132AD">
        <w:t xml:space="preserve"> </w:t>
      </w:r>
      <w:r w:rsidR="004258B2">
        <w:t>button</w:t>
      </w:r>
      <w:r w:rsidR="00C132AD">
        <w:t>.</w:t>
      </w:r>
    </w:p>
    <w:p w14:paraId="54F0CD89" w14:textId="34CC7457" w:rsidR="00C132AD" w:rsidRDefault="00CF7262" w:rsidP="00177BC9">
      <w:pPr>
        <w:pStyle w:val="LabStepScreenshotLevel2"/>
      </w:pPr>
      <w:r>
        <w:drawing>
          <wp:inline distT="0" distB="0" distL="0" distR="0" wp14:anchorId="7BC19830" wp14:editId="0DB87504">
            <wp:extent cx="2200859" cy="1441261"/>
            <wp:effectExtent l="19050" t="19050" r="95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4304" cy="1469712"/>
                    </a:xfrm>
                    <a:prstGeom prst="rect">
                      <a:avLst/>
                    </a:prstGeom>
                    <a:noFill/>
                    <a:ln>
                      <a:solidFill>
                        <a:schemeClr val="tx1">
                          <a:lumMod val="50000"/>
                          <a:lumOff val="50000"/>
                        </a:schemeClr>
                      </a:solidFill>
                    </a:ln>
                  </pic:spPr>
                </pic:pic>
              </a:graphicData>
            </a:graphic>
          </wp:inline>
        </w:drawing>
      </w:r>
    </w:p>
    <w:p w14:paraId="2B7FE490" w14:textId="35256C5B" w:rsidR="00877F5A" w:rsidRDefault="00B56F7A" w:rsidP="00877F5A">
      <w:pPr>
        <w:pStyle w:val="LabExerciseCallout"/>
      </w:pPr>
      <w:r>
        <w:t xml:space="preserve">You </w:t>
      </w:r>
      <w:r w:rsidR="00877F5A">
        <w:t xml:space="preserve">have </w:t>
      </w:r>
      <w:r>
        <w:t xml:space="preserve">just </w:t>
      </w:r>
      <w:r w:rsidR="00877F5A">
        <w:t xml:space="preserve">created a new Microsoft </w:t>
      </w:r>
      <w:r>
        <w:t xml:space="preserve">365 </w:t>
      </w:r>
      <w:r w:rsidR="00877F5A">
        <w:t xml:space="preserve">tenant with </w:t>
      </w:r>
      <w:r>
        <w:t xml:space="preserve">a </w:t>
      </w:r>
      <w:r w:rsidR="00877F5A">
        <w:t>30-day trial for 25 Office 365 E5 licenses. Note that some Microsoft cloud services within your new tenant such as the Microsoft 365 admin center, Power BI, PowerApps and Flow can be accessed immediately. Other Office 365 services such as SharePoint Online, OneDrive for Business and your Outlook mailbox will not be ready immediately and can take some time to provision.</w:t>
      </w:r>
    </w:p>
    <w:p w14:paraId="3509D73D" w14:textId="51D98B95" w:rsidR="00C132AD" w:rsidRDefault="00877F5A" w:rsidP="00177BC9">
      <w:pPr>
        <w:pStyle w:val="LabStepNumberedLevel2"/>
      </w:pPr>
      <w:r>
        <w:t xml:space="preserve">If you see the </w:t>
      </w:r>
      <w:r>
        <w:rPr>
          <w:b/>
        </w:rPr>
        <w:t>Personalize your sign-in and email</w:t>
      </w:r>
      <w:r w:rsidR="00C132AD">
        <w:t xml:space="preserve"> </w:t>
      </w:r>
      <w:r>
        <w:t xml:space="preserve">setup page, click </w:t>
      </w:r>
      <w:r>
        <w:rPr>
          <w:b/>
        </w:rPr>
        <w:t>Exit and continue later</w:t>
      </w:r>
      <w:r w:rsidR="00C132AD">
        <w:t>.</w:t>
      </w:r>
    </w:p>
    <w:p w14:paraId="55930A2A" w14:textId="7BA99C9F" w:rsidR="00C132AD" w:rsidRDefault="004258B2" w:rsidP="00177BC9">
      <w:pPr>
        <w:pStyle w:val="LabStepScreenshotLevel2"/>
      </w:pPr>
      <w:r>
        <w:drawing>
          <wp:inline distT="0" distB="0" distL="0" distR="0" wp14:anchorId="1DCB3B08" wp14:editId="41795D8A">
            <wp:extent cx="3217531" cy="1456331"/>
            <wp:effectExtent l="19050" t="19050" r="21590" b="1079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3651" cy="1477206"/>
                    </a:xfrm>
                    <a:prstGeom prst="rect">
                      <a:avLst/>
                    </a:prstGeom>
                    <a:noFill/>
                    <a:ln>
                      <a:solidFill>
                        <a:schemeClr val="tx1">
                          <a:lumMod val="50000"/>
                          <a:lumOff val="50000"/>
                        </a:schemeClr>
                      </a:solidFill>
                    </a:ln>
                  </pic:spPr>
                </pic:pic>
              </a:graphicData>
            </a:graphic>
          </wp:inline>
        </w:drawing>
      </w:r>
    </w:p>
    <w:p w14:paraId="34EA7A92" w14:textId="27C118CA" w:rsidR="00177BC9" w:rsidRDefault="00877F5A" w:rsidP="00877F5A">
      <w:pPr>
        <w:pStyle w:val="LabStepNumberedLevel2"/>
      </w:pPr>
      <w:r>
        <w:t xml:space="preserve">You should now be located at the home page of the </w:t>
      </w:r>
      <w:r w:rsidRPr="00877F5A">
        <w:rPr>
          <w:b/>
        </w:rPr>
        <w:t>Microsoft 365 admin center</w:t>
      </w:r>
      <w:r>
        <w:t>.</w:t>
      </w:r>
    </w:p>
    <w:p w14:paraId="7C524785" w14:textId="70267F17" w:rsidR="00C132AD" w:rsidRDefault="004258B2" w:rsidP="00877F5A">
      <w:pPr>
        <w:pStyle w:val="LabStepScreenshotLevel2"/>
        <w:rPr>
          <w:szCs w:val="20"/>
        </w:rPr>
      </w:pPr>
      <w:r>
        <w:drawing>
          <wp:inline distT="0" distB="0" distL="0" distR="0" wp14:anchorId="25A7782E" wp14:editId="4EBE22D3">
            <wp:extent cx="4434538" cy="1314410"/>
            <wp:effectExtent l="19050" t="19050" r="23495" b="1968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8217" cy="1333285"/>
                    </a:xfrm>
                    <a:prstGeom prst="rect">
                      <a:avLst/>
                    </a:prstGeom>
                    <a:noFill/>
                    <a:ln>
                      <a:solidFill>
                        <a:schemeClr val="tx1">
                          <a:lumMod val="50000"/>
                          <a:lumOff val="50000"/>
                        </a:schemeClr>
                      </a:solidFill>
                    </a:ln>
                  </pic:spPr>
                </pic:pic>
              </a:graphicData>
            </a:graphic>
          </wp:inline>
        </w:drawing>
      </w:r>
    </w:p>
    <w:p w14:paraId="0FE67B90" w14:textId="62D5A19D" w:rsidR="00877F5A" w:rsidRDefault="00B56F7A" w:rsidP="00877F5A">
      <w:pPr>
        <w:pStyle w:val="LabExerciseCallout"/>
      </w:pPr>
      <w:r>
        <w:lastRenderedPageBreak/>
        <w:t xml:space="preserve">If you don’t see the home page of the </w:t>
      </w:r>
      <w:r w:rsidRPr="00877F5A">
        <w:rPr>
          <w:b/>
        </w:rPr>
        <w:t>Microsoft 365 admin center</w:t>
      </w:r>
      <w:r>
        <w:t xml:space="preserve">, navigate to </w:t>
      </w:r>
      <w:hyperlink r:id="rId29" w:history="1">
        <w:r w:rsidR="00877F5A">
          <w:rPr>
            <w:rStyle w:val="Hyperlink"/>
          </w:rPr>
          <w:t>https://admin.microsoft.com/Adminportal</w:t>
        </w:r>
      </w:hyperlink>
      <w:r w:rsidR="00877F5A">
        <w:rPr>
          <w:rStyle w:val="Hyperlink"/>
        </w:rPr>
        <w:t>.</w:t>
      </w:r>
    </w:p>
    <w:p w14:paraId="739AE22C" w14:textId="2A49985C" w:rsidR="00C132AD" w:rsidRDefault="00C132AD" w:rsidP="00C132AD">
      <w:pPr>
        <w:pStyle w:val="LabStepNumbered"/>
        <w:tabs>
          <w:tab w:val="clear" w:pos="360"/>
          <w:tab w:val="num" w:pos="432"/>
        </w:tabs>
        <w:ind w:left="432"/>
      </w:pPr>
      <w:r>
        <w:t xml:space="preserve">Inspect the set of active users in the current Azure AD </w:t>
      </w:r>
      <w:bookmarkStart w:id="2" w:name="_Hlk531072977"/>
      <w:r>
        <w:t>tenant</w:t>
      </w:r>
      <w:bookmarkEnd w:id="2"/>
      <w:r>
        <w:t>.</w:t>
      </w:r>
    </w:p>
    <w:p w14:paraId="17E3A214" w14:textId="77777777" w:rsidR="00C132AD" w:rsidRDefault="00C132AD" w:rsidP="00C132AD">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14:paraId="12CDA8EB" w14:textId="77777777" w:rsidR="00C132AD" w:rsidRDefault="00C132AD" w:rsidP="00C132AD">
      <w:pPr>
        <w:pStyle w:val="LabStepScreenshotLevel2"/>
      </w:pPr>
      <w:r>
        <w:drawing>
          <wp:inline distT="0" distB="0" distL="0" distR="0" wp14:anchorId="1301A035" wp14:editId="6E419C6F">
            <wp:extent cx="1469215" cy="805776"/>
            <wp:effectExtent l="19050" t="19050" r="17145" b="1397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662" cy="820829"/>
                    </a:xfrm>
                    <a:prstGeom prst="rect">
                      <a:avLst/>
                    </a:prstGeom>
                    <a:noFill/>
                    <a:ln>
                      <a:solidFill>
                        <a:schemeClr val="tx1">
                          <a:lumMod val="65000"/>
                          <a:lumOff val="35000"/>
                        </a:schemeClr>
                      </a:solidFill>
                    </a:ln>
                  </pic:spPr>
                </pic:pic>
              </a:graphicData>
            </a:graphic>
          </wp:inline>
        </w:drawing>
      </w:r>
    </w:p>
    <w:p w14:paraId="76D5F611" w14:textId="77777777" w:rsidR="00C132AD" w:rsidRDefault="00C132AD" w:rsidP="00C132AD">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14:paraId="094DDAF2" w14:textId="77777777" w:rsidR="00C132AD" w:rsidRDefault="00C132AD" w:rsidP="00C132AD">
      <w:pPr>
        <w:pStyle w:val="LabStepScreenshotLevel2"/>
      </w:pPr>
      <w:r>
        <w:drawing>
          <wp:inline distT="0" distB="0" distL="0" distR="0" wp14:anchorId="02B19CBD" wp14:editId="3144DD08">
            <wp:extent cx="1533081" cy="1100066"/>
            <wp:effectExtent l="19050" t="19050" r="10160" b="2413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1435" cy="1113236"/>
                    </a:xfrm>
                    <a:prstGeom prst="rect">
                      <a:avLst/>
                    </a:prstGeom>
                    <a:noFill/>
                    <a:ln>
                      <a:solidFill>
                        <a:schemeClr val="tx1">
                          <a:lumMod val="50000"/>
                          <a:lumOff val="50000"/>
                        </a:schemeClr>
                      </a:solidFill>
                    </a:ln>
                  </pic:spPr>
                </pic:pic>
              </a:graphicData>
            </a:graphic>
          </wp:inline>
        </w:drawing>
      </w:r>
    </w:p>
    <w:p w14:paraId="0AD537A1" w14:textId="77777777" w:rsidR="00C132AD" w:rsidRDefault="00C132AD" w:rsidP="00C132AD">
      <w:pPr>
        <w:pStyle w:val="LabStepNumberedLevel2"/>
        <w:tabs>
          <w:tab w:val="clear" w:pos="720"/>
          <w:tab w:val="num" w:pos="792"/>
        </w:tabs>
        <w:ind w:left="792"/>
      </w:pPr>
      <w:r>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14:paraId="30C3DA6E" w14:textId="20A58C8B" w:rsidR="00C132AD" w:rsidRDefault="00CF7262" w:rsidP="00C132AD">
      <w:pPr>
        <w:pStyle w:val="LabStepScreenshotLevel2"/>
      </w:pPr>
      <w:r>
        <w:drawing>
          <wp:inline distT="0" distB="0" distL="0" distR="0" wp14:anchorId="4F51BFF3" wp14:editId="4F25D374">
            <wp:extent cx="4161965" cy="983142"/>
            <wp:effectExtent l="19050" t="19050" r="1016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3607" cy="1007152"/>
                    </a:xfrm>
                    <a:prstGeom prst="rect">
                      <a:avLst/>
                    </a:prstGeom>
                    <a:noFill/>
                    <a:ln>
                      <a:solidFill>
                        <a:schemeClr val="tx1">
                          <a:lumMod val="50000"/>
                          <a:lumOff val="50000"/>
                        </a:schemeClr>
                      </a:solidFill>
                    </a:ln>
                  </pic:spPr>
                </pic:pic>
              </a:graphicData>
            </a:graphic>
          </wp:inline>
        </w:drawing>
      </w:r>
    </w:p>
    <w:p w14:paraId="649F779D" w14:textId="77777777" w:rsidR="00C132AD" w:rsidRDefault="00C132AD" w:rsidP="00C132AD">
      <w:pPr>
        <w:pStyle w:val="LabExerciseCallout"/>
      </w:pPr>
      <w:r>
        <w:t>Remember that your account is global tenant administrator. You have permissions to configure any settings throughout the tenant.</w:t>
      </w:r>
    </w:p>
    <w:p w14:paraId="54BCB114" w14:textId="77777777" w:rsidR="00C132AD" w:rsidRDefault="00C132AD" w:rsidP="00C132AD">
      <w:pPr>
        <w:pStyle w:val="LabStepNumbered"/>
        <w:tabs>
          <w:tab w:val="clear" w:pos="360"/>
          <w:tab w:val="num" w:pos="432"/>
        </w:tabs>
        <w:ind w:left="432"/>
      </w:pPr>
      <w:r>
        <w:t>Create a second Azure AD user account in your new Azure AD tenant.</w:t>
      </w:r>
    </w:p>
    <w:p w14:paraId="65E22D72" w14:textId="77777777" w:rsidR="00C132AD" w:rsidRDefault="00C132AD" w:rsidP="00C132AD">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14:paraId="30F65ECF" w14:textId="77777777" w:rsidR="00C132AD" w:rsidRDefault="00C132AD" w:rsidP="00C132AD">
      <w:pPr>
        <w:pStyle w:val="LabStepScreenshotLevel2"/>
      </w:pPr>
      <w:r>
        <w:t>.</w:t>
      </w:r>
      <w:r w:rsidRPr="00C64F04">
        <w:t xml:space="preserve"> </w:t>
      </w:r>
      <w:r>
        <w:drawing>
          <wp:inline distT="0" distB="0" distL="0" distR="0" wp14:anchorId="6116F0A9" wp14:editId="03438EA5">
            <wp:extent cx="3121441" cy="700732"/>
            <wp:effectExtent l="19050" t="19050" r="22225" b="2349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996" cy="713428"/>
                    </a:xfrm>
                    <a:prstGeom prst="rect">
                      <a:avLst/>
                    </a:prstGeom>
                    <a:noFill/>
                    <a:ln>
                      <a:solidFill>
                        <a:schemeClr val="tx1">
                          <a:lumMod val="50000"/>
                          <a:lumOff val="50000"/>
                        </a:schemeClr>
                      </a:solidFill>
                    </a:ln>
                  </pic:spPr>
                </pic:pic>
              </a:graphicData>
            </a:graphic>
          </wp:inline>
        </w:drawing>
      </w:r>
    </w:p>
    <w:p w14:paraId="769FF05B" w14:textId="1A26036B" w:rsidR="00C132AD" w:rsidRDefault="00C132AD" w:rsidP="00C132AD">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CF7262">
        <w:rPr>
          <w:b/>
        </w:rPr>
        <w:t>labs4summit</w:t>
      </w:r>
      <w:r w:rsidRPr="007733B4">
        <w:rPr>
          <w:b/>
        </w:rPr>
        <w:t>.onmicrosoft.com</w:t>
      </w:r>
      <w:r>
        <w:t>.</w:t>
      </w:r>
    </w:p>
    <w:p w14:paraId="70D4C5FF" w14:textId="1C863032" w:rsidR="00C132AD" w:rsidRDefault="00100DE8" w:rsidP="00C132AD">
      <w:pPr>
        <w:pStyle w:val="LabStepScreenshotLevel2"/>
      </w:pPr>
      <w:r>
        <w:drawing>
          <wp:inline distT="0" distB="0" distL="0" distR="0" wp14:anchorId="6DD26691" wp14:editId="31C5F928">
            <wp:extent cx="2587672" cy="1252725"/>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7084" cy="1262123"/>
                    </a:xfrm>
                    <a:prstGeom prst="rect">
                      <a:avLst/>
                    </a:prstGeom>
                    <a:noFill/>
                    <a:ln>
                      <a:solidFill>
                        <a:schemeClr val="tx1">
                          <a:lumMod val="50000"/>
                          <a:lumOff val="50000"/>
                        </a:schemeClr>
                      </a:solidFill>
                    </a:ln>
                  </pic:spPr>
                </pic:pic>
              </a:graphicData>
            </a:graphic>
          </wp:inline>
        </w:drawing>
      </w:r>
    </w:p>
    <w:p w14:paraId="2DBCBA0E" w14:textId="77777777" w:rsidR="00C132AD" w:rsidRPr="00F64CDF" w:rsidRDefault="00C132AD" w:rsidP="00C132AD">
      <w:pPr>
        <w:pStyle w:val="LabStepNumberedLevel2"/>
      </w:pPr>
      <w:r w:rsidRPr="00F64CDF">
        <w:lastRenderedPageBreak/>
        <w:t xml:space="preserve">Move below to the </w:t>
      </w:r>
      <w:r w:rsidRPr="0056461E">
        <w:rPr>
          <w:b/>
        </w:rPr>
        <w:t>Password settings</w:t>
      </w:r>
      <w:r w:rsidRPr="00F64CDF">
        <w:t xml:space="preserve"> section. </w:t>
      </w:r>
    </w:p>
    <w:p w14:paraId="3C3A6CA6" w14:textId="77777777" w:rsidR="00C132AD" w:rsidRPr="00F64CDF" w:rsidRDefault="00C132AD" w:rsidP="00C132AD">
      <w:pPr>
        <w:pStyle w:val="LabStepNumberedLevel2"/>
      </w:pPr>
      <w:r w:rsidRPr="00F64CDF">
        <w:t xml:space="preserve">Select the option for </w:t>
      </w:r>
      <w:r w:rsidRPr="0056461E">
        <w:rPr>
          <w:b/>
        </w:rPr>
        <w:t>Let me create the password</w:t>
      </w:r>
      <w:r w:rsidRPr="00F64CDF">
        <w:t>.</w:t>
      </w:r>
    </w:p>
    <w:p w14:paraId="2866F3AC" w14:textId="77777777" w:rsidR="00C132AD" w:rsidRPr="00F64CDF" w:rsidRDefault="00C132AD" w:rsidP="00C132AD">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14:paraId="109EDF62" w14:textId="77777777" w:rsidR="00C132AD" w:rsidRPr="00F64CDF" w:rsidRDefault="00C132AD" w:rsidP="00C132AD">
      <w:pPr>
        <w:pStyle w:val="LabStepNumberedLevel2"/>
      </w:pPr>
      <w:r w:rsidRPr="00F64CDF">
        <w:t xml:space="preserve">Uncheck the checkbox for the </w:t>
      </w:r>
      <w:r w:rsidRPr="0056461E">
        <w:rPr>
          <w:b/>
        </w:rPr>
        <w:t>Require this user change their password when they first sign in</w:t>
      </w:r>
      <w:r>
        <w:t xml:space="preserve"> </w:t>
      </w:r>
      <w:r w:rsidRPr="00F64CDF">
        <w:t>option.</w:t>
      </w:r>
    </w:p>
    <w:p w14:paraId="39EC7A89" w14:textId="77777777" w:rsidR="00C132AD" w:rsidRPr="00F64CDF" w:rsidRDefault="00C132AD" w:rsidP="00C132AD">
      <w:pPr>
        <w:pStyle w:val="LabStepNumberedLevel2"/>
      </w:pPr>
      <w:r w:rsidRPr="00F64CDF">
        <w:t xml:space="preserve">Click </w:t>
      </w:r>
      <w:r w:rsidRPr="0056461E">
        <w:rPr>
          <w:b/>
        </w:rPr>
        <w:t>Next</w:t>
      </w:r>
      <w:r w:rsidRPr="00F64CDF">
        <w:t>.</w:t>
      </w:r>
    </w:p>
    <w:p w14:paraId="40259BA2" w14:textId="77777777" w:rsidR="00C132AD" w:rsidRDefault="00C132AD" w:rsidP="00C132AD">
      <w:pPr>
        <w:pStyle w:val="LabStepScreenshotLevel2"/>
      </w:pPr>
      <w:r>
        <w:drawing>
          <wp:inline distT="0" distB="0" distL="0" distR="0" wp14:anchorId="313482EF" wp14:editId="471E1C3A">
            <wp:extent cx="1920605" cy="990884"/>
            <wp:effectExtent l="19050" t="19050" r="22860"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74481" cy="1018680"/>
                    </a:xfrm>
                    <a:prstGeom prst="rect">
                      <a:avLst/>
                    </a:prstGeom>
                    <a:noFill/>
                    <a:ln>
                      <a:solidFill>
                        <a:schemeClr val="tx1">
                          <a:lumMod val="50000"/>
                          <a:lumOff val="50000"/>
                        </a:schemeClr>
                      </a:solidFill>
                    </a:ln>
                  </pic:spPr>
                </pic:pic>
              </a:graphicData>
            </a:graphic>
          </wp:inline>
        </w:drawing>
      </w:r>
    </w:p>
    <w:p w14:paraId="7DD062B9" w14:textId="77777777" w:rsidR="00C132AD" w:rsidRDefault="00C132AD" w:rsidP="00C132AD">
      <w:pPr>
        <w:pStyle w:val="LabStepNumberedLevel2"/>
        <w:tabs>
          <w:tab w:val="clear" w:pos="720"/>
          <w:tab w:val="num" w:pos="792"/>
        </w:tabs>
        <w:ind w:left="792"/>
      </w:pPr>
      <w:r>
        <w:t xml:space="preserve">In the </w:t>
      </w:r>
      <w:r w:rsidRPr="0056461E">
        <w:rPr>
          <w:b/>
        </w:rPr>
        <w:t>Product licenses</w:t>
      </w:r>
      <w:r>
        <w:t xml:space="preserve"> section, make sure the </w:t>
      </w:r>
      <w:r w:rsidRPr="0056461E">
        <w:rPr>
          <w:b/>
        </w:rPr>
        <w:t>Office 365 E5</w:t>
      </w:r>
      <w:r>
        <w:t xml:space="preserve"> license is set to </w:t>
      </w:r>
      <w:r w:rsidRPr="0056461E">
        <w:rPr>
          <w:b/>
        </w:rPr>
        <w:t>On</w:t>
      </w:r>
      <w:r>
        <w:t>.</w:t>
      </w:r>
    </w:p>
    <w:p w14:paraId="3E686159" w14:textId="77777777" w:rsidR="00C132AD" w:rsidRDefault="00C132AD" w:rsidP="00C132AD">
      <w:pPr>
        <w:pStyle w:val="LabStepScreenshotLevel2"/>
      </w:pPr>
      <w:r>
        <w:drawing>
          <wp:inline distT="0" distB="0" distL="0" distR="0" wp14:anchorId="19B71A42" wp14:editId="2AE73478">
            <wp:extent cx="2543617" cy="1304783"/>
            <wp:effectExtent l="19050" t="19050" r="9525" b="1016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4096" cy="1335807"/>
                    </a:xfrm>
                    <a:prstGeom prst="rect">
                      <a:avLst/>
                    </a:prstGeom>
                    <a:noFill/>
                    <a:ln>
                      <a:solidFill>
                        <a:schemeClr val="tx1">
                          <a:lumMod val="50000"/>
                          <a:lumOff val="50000"/>
                        </a:schemeClr>
                      </a:solidFill>
                    </a:ln>
                  </pic:spPr>
                </pic:pic>
              </a:graphicData>
            </a:graphic>
          </wp:inline>
        </w:drawing>
      </w:r>
    </w:p>
    <w:p w14:paraId="456B5CD6" w14:textId="7AD7FACB" w:rsidR="00C132AD" w:rsidRDefault="00C132AD" w:rsidP="00C132AD">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w:t>
      </w:r>
    </w:p>
    <w:p w14:paraId="42D55ED9" w14:textId="77777777" w:rsidR="00C132AD" w:rsidRDefault="00C132AD" w:rsidP="00C132AD">
      <w:pPr>
        <w:pStyle w:val="LabStepNumberedLevel2"/>
      </w:pPr>
      <w:r>
        <w:t xml:space="preserve">Click the </w:t>
      </w:r>
      <w:r w:rsidRPr="0056461E">
        <w:rPr>
          <w:b/>
        </w:rPr>
        <w:t>Next</w:t>
      </w:r>
      <w:r>
        <w:t xml:space="preserve"> button down below.</w:t>
      </w:r>
    </w:p>
    <w:p w14:paraId="0EA49442" w14:textId="77777777" w:rsidR="00C132AD" w:rsidRDefault="00C132AD" w:rsidP="00C132AD">
      <w:pPr>
        <w:pStyle w:val="LabStepNumberedLevel2"/>
        <w:tabs>
          <w:tab w:val="clear" w:pos="720"/>
          <w:tab w:val="num" w:pos="792"/>
        </w:tabs>
        <w:ind w:left="792"/>
      </w:pPr>
      <w:r>
        <w:t xml:space="preserve">On the </w:t>
      </w:r>
      <w:r>
        <w:rPr>
          <w:b/>
        </w:rPr>
        <w:t xml:space="preserve">Optional settings </w:t>
      </w:r>
      <w:r w:rsidRPr="00587F63">
        <w:t>view</w:t>
      </w:r>
      <w:r>
        <w:t xml:space="preserve">, click </w:t>
      </w:r>
      <w:r w:rsidRPr="00587F63">
        <w:rPr>
          <w:b/>
        </w:rPr>
        <w:t>Next</w:t>
      </w:r>
      <w:r>
        <w:t>.</w:t>
      </w:r>
    </w:p>
    <w:p w14:paraId="5AD87141" w14:textId="77777777" w:rsidR="00C132AD" w:rsidRDefault="00C132AD" w:rsidP="00C132AD">
      <w:pPr>
        <w:pStyle w:val="LabStepScreenshotLevel2"/>
      </w:pPr>
      <w:r>
        <w:drawing>
          <wp:inline distT="0" distB="0" distL="0" distR="0" wp14:anchorId="15AC0B09" wp14:editId="73F86677">
            <wp:extent cx="2800632" cy="1400317"/>
            <wp:effectExtent l="19050" t="19050" r="19050" b="2857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25867" cy="1412934"/>
                    </a:xfrm>
                    <a:prstGeom prst="rect">
                      <a:avLst/>
                    </a:prstGeom>
                    <a:noFill/>
                    <a:ln>
                      <a:solidFill>
                        <a:schemeClr val="tx1">
                          <a:lumMod val="50000"/>
                          <a:lumOff val="50000"/>
                        </a:schemeClr>
                      </a:solidFill>
                    </a:ln>
                  </pic:spPr>
                </pic:pic>
              </a:graphicData>
            </a:graphic>
          </wp:inline>
        </w:drawing>
      </w:r>
    </w:p>
    <w:p w14:paraId="3C7DBD2E" w14:textId="77777777" w:rsidR="00C132AD" w:rsidRDefault="00C132AD" w:rsidP="00C132AD">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14:paraId="3ECF5D23" w14:textId="6E9C91BB" w:rsidR="00C132AD" w:rsidRDefault="00100DE8" w:rsidP="00C132AD">
      <w:pPr>
        <w:pStyle w:val="LabStepScreenshotLevel2"/>
      </w:pPr>
      <w:r>
        <w:drawing>
          <wp:inline distT="0" distB="0" distL="0" distR="0" wp14:anchorId="6A4B0981" wp14:editId="07A92048">
            <wp:extent cx="2274550" cy="1659625"/>
            <wp:effectExtent l="19050" t="19050" r="1206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4063" cy="1695752"/>
                    </a:xfrm>
                    <a:prstGeom prst="rect">
                      <a:avLst/>
                    </a:prstGeom>
                    <a:noFill/>
                    <a:ln>
                      <a:solidFill>
                        <a:schemeClr val="tx1">
                          <a:lumMod val="50000"/>
                          <a:lumOff val="50000"/>
                        </a:schemeClr>
                      </a:solidFill>
                    </a:ln>
                  </pic:spPr>
                </pic:pic>
              </a:graphicData>
            </a:graphic>
          </wp:inline>
        </w:drawing>
      </w:r>
    </w:p>
    <w:p w14:paraId="3434CFDF" w14:textId="77777777" w:rsidR="00C132AD" w:rsidRDefault="00C132AD" w:rsidP="00C132AD">
      <w:pPr>
        <w:pStyle w:val="LabStepNumberedLevel2"/>
      </w:pPr>
      <w:r>
        <w:lastRenderedPageBreak/>
        <w:t xml:space="preserve">You should see the </w:t>
      </w:r>
      <w:r w:rsidRPr="00587F63">
        <w:rPr>
          <w:b/>
        </w:rPr>
        <w:t>Finish</w:t>
      </w:r>
      <w:r>
        <w:t xml:space="preserve"> view with a message indicating that the new user account has been created.</w:t>
      </w:r>
    </w:p>
    <w:p w14:paraId="691774C7" w14:textId="2B25E7C2" w:rsidR="00C132AD" w:rsidRDefault="00100DE8" w:rsidP="00C132AD">
      <w:pPr>
        <w:pStyle w:val="LabStepScreenshotLevel2"/>
      </w:pPr>
      <w:r>
        <w:drawing>
          <wp:inline distT="0" distB="0" distL="0" distR="0" wp14:anchorId="3CFA0795" wp14:editId="56BAED40">
            <wp:extent cx="2867924" cy="1248657"/>
            <wp:effectExtent l="19050" t="19050" r="2794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9449" cy="1258029"/>
                    </a:xfrm>
                    <a:prstGeom prst="rect">
                      <a:avLst/>
                    </a:prstGeom>
                    <a:noFill/>
                    <a:ln>
                      <a:solidFill>
                        <a:schemeClr val="tx1">
                          <a:lumMod val="50000"/>
                          <a:lumOff val="50000"/>
                        </a:schemeClr>
                      </a:solidFill>
                    </a:ln>
                  </pic:spPr>
                </pic:pic>
              </a:graphicData>
            </a:graphic>
          </wp:inline>
        </w:drawing>
      </w:r>
    </w:p>
    <w:p w14:paraId="43E7DD2B" w14:textId="77777777" w:rsidR="00C132AD" w:rsidRDefault="00C132AD" w:rsidP="00C132AD">
      <w:pPr>
        <w:pStyle w:val="LabStepNumberedLevel2"/>
        <w:tabs>
          <w:tab w:val="clear" w:pos="720"/>
          <w:tab w:val="num" w:pos="792"/>
        </w:tabs>
        <w:ind w:left="792"/>
      </w:pPr>
      <w:r>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14:paraId="311CA386" w14:textId="77777777" w:rsidR="00C132AD" w:rsidRDefault="00C132AD" w:rsidP="00C132AD">
      <w:pPr>
        <w:pStyle w:val="LabStepNumberedLevel2"/>
        <w:tabs>
          <w:tab w:val="clear" w:pos="720"/>
          <w:tab w:val="num" w:pos="792"/>
        </w:tabs>
        <w:ind w:left="792"/>
      </w:pPr>
      <w:r>
        <w:t>Verify that the new user account has been created and is displayed along with your primary Office 365 user account.</w:t>
      </w:r>
    </w:p>
    <w:p w14:paraId="32BA0A8C" w14:textId="60864DBD" w:rsidR="00C132AD" w:rsidRDefault="00100DE8" w:rsidP="00C132AD">
      <w:pPr>
        <w:pStyle w:val="LabStepScreenshotLevel2"/>
      </w:pPr>
      <w:r>
        <w:drawing>
          <wp:inline distT="0" distB="0" distL="0" distR="0" wp14:anchorId="231F7482" wp14:editId="1E1F0F4D">
            <wp:extent cx="3402761" cy="1233126"/>
            <wp:effectExtent l="19050" t="19050" r="2667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0211" cy="1239450"/>
                    </a:xfrm>
                    <a:prstGeom prst="rect">
                      <a:avLst/>
                    </a:prstGeom>
                    <a:noFill/>
                    <a:ln>
                      <a:solidFill>
                        <a:schemeClr val="tx1">
                          <a:lumMod val="50000"/>
                          <a:lumOff val="50000"/>
                        </a:schemeClr>
                      </a:solidFill>
                    </a:ln>
                  </pic:spPr>
                </pic:pic>
              </a:graphicData>
            </a:graphic>
          </wp:inline>
        </w:drawing>
      </w:r>
    </w:p>
    <w:p w14:paraId="26335F8C" w14:textId="77777777" w:rsidR="00C132AD" w:rsidRDefault="00C132AD" w:rsidP="00C132AD">
      <w:pPr>
        <w:pStyle w:val="LabExerciseCallout"/>
      </w:pPr>
      <w:r>
        <w:t>Now you have a secondary user account that does not have any administrative permissions. It's important that you test applications which use first-party embedding with standard user accounts to ensure your application doesn't require users with special permissions.</w:t>
      </w:r>
    </w:p>
    <w:bookmarkEnd w:id="1"/>
    <w:p w14:paraId="6149214B" w14:textId="6ABF9111" w:rsidR="00633DD5" w:rsidRDefault="00633DD5" w:rsidP="00633DD5">
      <w:pPr>
        <w:pStyle w:val="Heading3"/>
      </w:pPr>
      <w:r>
        <w:t xml:space="preserve">Exercise </w:t>
      </w:r>
      <w:r>
        <w:t>3</w:t>
      </w:r>
      <w:r>
        <w:t>: Create a Trial Subscription for PowerApps Plan 2</w:t>
      </w:r>
    </w:p>
    <w:p w14:paraId="4D8F2C70" w14:textId="77777777" w:rsidR="00633DD5" w:rsidRDefault="00633DD5" w:rsidP="00633DD5">
      <w:pPr>
        <w:pStyle w:val="LabExerciseLeadIn"/>
      </w:pPr>
      <w:r>
        <w:t>In this exercise, you will configure your new Microsoft 365 tenant by creating a new subscription based on PowerApps Plan 2.</w:t>
      </w:r>
    </w:p>
    <w:p w14:paraId="08A897A3" w14:textId="77777777" w:rsidR="00633DD5" w:rsidRDefault="00633DD5" w:rsidP="00633DD5">
      <w:pPr>
        <w:pStyle w:val="LabStepNumbered"/>
        <w:numPr>
          <w:ilvl w:val="0"/>
          <w:numId w:val="7"/>
        </w:numPr>
      </w:pPr>
      <w:r>
        <w:t>Navigate to the home page of the Microsoft 365 Admin center.</w:t>
      </w:r>
    </w:p>
    <w:p w14:paraId="46CDFE9D" w14:textId="77777777" w:rsidR="00633DD5" w:rsidRDefault="00633DD5" w:rsidP="00633DD5">
      <w:pPr>
        <w:pStyle w:val="LabStepNumbered"/>
        <w:numPr>
          <w:ilvl w:val="0"/>
          <w:numId w:val="7"/>
        </w:numPr>
      </w:pPr>
      <w:r>
        <w:t>Create a new subscription for PowerApps Plan 2.</w:t>
      </w:r>
    </w:p>
    <w:p w14:paraId="67ADA1ED" w14:textId="77777777" w:rsidR="00633DD5" w:rsidRDefault="00633DD5" w:rsidP="00633DD5">
      <w:pPr>
        <w:pStyle w:val="LabStepNumberedLevel2"/>
        <w:numPr>
          <w:ilvl w:val="1"/>
          <w:numId w:val="7"/>
        </w:numPr>
      </w:pPr>
      <w:r>
        <w:t xml:space="preserve">Click on </w:t>
      </w:r>
      <w:r w:rsidRPr="00EB2310">
        <w:rPr>
          <w:b/>
        </w:rPr>
        <w:t>Billing</w:t>
      </w:r>
      <w:r>
        <w:t xml:space="preserve"> in the left navigation to expand the menu items underneath.</w:t>
      </w:r>
    </w:p>
    <w:p w14:paraId="0B29F996" w14:textId="3CBFABF1" w:rsidR="00633DD5" w:rsidRDefault="00633DD5" w:rsidP="00633DD5">
      <w:pPr>
        <w:pStyle w:val="LabStepScreenshotLevel2"/>
        <w:pBdr>
          <w:bottom w:val="single" w:sz="4" w:space="7" w:color="FFFFFF" w:themeColor="background1"/>
        </w:pBdr>
      </w:pPr>
      <w:r>
        <w:drawing>
          <wp:inline distT="0" distB="0" distL="0" distR="0" wp14:anchorId="73A07B57" wp14:editId="42471C72">
            <wp:extent cx="1150272" cy="1181953"/>
            <wp:effectExtent l="19050" t="19050" r="1206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68265" cy="1200442"/>
                    </a:xfrm>
                    <a:prstGeom prst="rect">
                      <a:avLst/>
                    </a:prstGeom>
                    <a:noFill/>
                    <a:ln>
                      <a:solidFill>
                        <a:schemeClr val="tx1">
                          <a:lumMod val="50000"/>
                          <a:lumOff val="50000"/>
                        </a:schemeClr>
                      </a:solidFill>
                    </a:ln>
                  </pic:spPr>
                </pic:pic>
              </a:graphicData>
            </a:graphic>
          </wp:inline>
        </w:drawing>
      </w:r>
    </w:p>
    <w:p w14:paraId="6458A5F7" w14:textId="77777777" w:rsidR="00633DD5" w:rsidRDefault="00633DD5" w:rsidP="00633DD5">
      <w:pPr>
        <w:pStyle w:val="LabStepNumberedLevel2"/>
        <w:numPr>
          <w:ilvl w:val="1"/>
          <w:numId w:val="7"/>
        </w:numPr>
      </w:pPr>
      <w:r>
        <w:t xml:space="preserve">Click on the </w:t>
      </w:r>
      <w:r w:rsidRPr="00EB2310">
        <w:rPr>
          <w:b/>
        </w:rPr>
        <w:t>Purchase services</w:t>
      </w:r>
      <w:r>
        <w:t xml:space="preserve"> navigation link.</w:t>
      </w:r>
    </w:p>
    <w:p w14:paraId="37E3D098" w14:textId="5029DD32" w:rsidR="00633DD5" w:rsidRDefault="00633DD5" w:rsidP="00633DD5">
      <w:pPr>
        <w:pStyle w:val="LabStepScreenshotLevel2"/>
      </w:pPr>
      <w:r>
        <w:drawing>
          <wp:inline distT="0" distB="0" distL="0" distR="0" wp14:anchorId="6F4AC876" wp14:editId="3B268785">
            <wp:extent cx="1612947" cy="1292165"/>
            <wp:effectExtent l="19050" t="19050" r="2540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27014" cy="1303434"/>
                    </a:xfrm>
                    <a:prstGeom prst="rect">
                      <a:avLst/>
                    </a:prstGeom>
                    <a:noFill/>
                    <a:ln>
                      <a:solidFill>
                        <a:schemeClr val="tx1">
                          <a:lumMod val="50000"/>
                          <a:lumOff val="50000"/>
                        </a:schemeClr>
                      </a:solidFill>
                    </a:ln>
                  </pic:spPr>
                </pic:pic>
              </a:graphicData>
            </a:graphic>
          </wp:inline>
        </w:drawing>
      </w:r>
    </w:p>
    <w:p w14:paraId="7117A5DF" w14:textId="5EBFF39B" w:rsidR="001E3F93" w:rsidRDefault="001E3F93" w:rsidP="001E3F93">
      <w:pPr>
        <w:pStyle w:val="LabStepNumberedLevel2"/>
      </w:pPr>
      <w:r>
        <w:lastRenderedPageBreak/>
        <w:t>Type "PowerApps" into the search box to search for PowerApps subscription plans.</w:t>
      </w:r>
    </w:p>
    <w:p w14:paraId="7574D872" w14:textId="5F814561" w:rsidR="00633DD5" w:rsidRDefault="00633DD5" w:rsidP="00633DD5">
      <w:pPr>
        <w:pStyle w:val="LabStepScreenshotLevel2"/>
      </w:pPr>
      <w:r>
        <w:drawing>
          <wp:inline distT="0" distB="0" distL="0" distR="0" wp14:anchorId="1C9CB954" wp14:editId="40EE9E99">
            <wp:extent cx="5120490" cy="1302673"/>
            <wp:effectExtent l="19050" t="19050" r="2349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50465" cy="1310299"/>
                    </a:xfrm>
                    <a:prstGeom prst="rect">
                      <a:avLst/>
                    </a:prstGeom>
                    <a:noFill/>
                    <a:ln>
                      <a:solidFill>
                        <a:schemeClr val="tx1">
                          <a:lumMod val="50000"/>
                          <a:lumOff val="50000"/>
                        </a:schemeClr>
                      </a:solidFill>
                    </a:ln>
                  </pic:spPr>
                </pic:pic>
              </a:graphicData>
            </a:graphic>
          </wp:inline>
        </w:drawing>
      </w:r>
    </w:p>
    <w:p w14:paraId="39C62538" w14:textId="15FCD44B" w:rsidR="00633DD5" w:rsidRDefault="001E3F93" w:rsidP="00633DD5">
      <w:pPr>
        <w:pStyle w:val="LabStepNumberedLevel2"/>
        <w:numPr>
          <w:ilvl w:val="1"/>
          <w:numId w:val="7"/>
        </w:numPr>
      </w:pPr>
      <w:r>
        <w:t>F</w:t>
      </w:r>
      <w:r w:rsidR="00633DD5">
        <w:t xml:space="preserve">ind the subscription with the name </w:t>
      </w:r>
      <w:r w:rsidR="00633DD5" w:rsidRPr="00EB2310">
        <w:rPr>
          <w:b/>
        </w:rPr>
        <w:t>Microsoft PowerApps Plan</w:t>
      </w:r>
      <w:r>
        <w:rPr>
          <w:b/>
        </w:rPr>
        <w:t xml:space="preserve"> 2</w:t>
      </w:r>
      <w:r w:rsidR="00633DD5">
        <w:t>.</w:t>
      </w:r>
      <w:r>
        <w:t>and click on it to select it.</w:t>
      </w:r>
    </w:p>
    <w:p w14:paraId="018EB28F" w14:textId="616AD734" w:rsidR="00633DD5" w:rsidRDefault="00633DD5" w:rsidP="00633DD5">
      <w:pPr>
        <w:pStyle w:val="LabStepScreenshotLevel2"/>
      </w:pPr>
      <w:r>
        <w:drawing>
          <wp:inline distT="0" distB="0" distL="0" distR="0" wp14:anchorId="2DCB9DAE" wp14:editId="78673E7B">
            <wp:extent cx="3630237" cy="1561936"/>
            <wp:effectExtent l="19050" t="19050" r="2794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2461" cy="1567196"/>
                    </a:xfrm>
                    <a:prstGeom prst="rect">
                      <a:avLst/>
                    </a:prstGeom>
                    <a:noFill/>
                    <a:ln>
                      <a:solidFill>
                        <a:schemeClr val="tx1">
                          <a:lumMod val="50000"/>
                          <a:lumOff val="50000"/>
                        </a:schemeClr>
                      </a:solidFill>
                    </a:ln>
                  </pic:spPr>
                </pic:pic>
              </a:graphicData>
            </a:graphic>
          </wp:inline>
        </w:drawing>
      </w:r>
    </w:p>
    <w:p w14:paraId="67A368DB" w14:textId="77777777" w:rsidR="00633DD5" w:rsidRDefault="00633DD5" w:rsidP="00633DD5">
      <w:pPr>
        <w:pStyle w:val="LabStepNumberedLevel2"/>
        <w:numPr>
          <w:ilvl w:val="1"/>
          <w:numId w:val="7"/>
        </w:numPr>
      </w:pPr>
      <w:r>
        <w:t xml:space="preserve">Click the </w:t>
      </w:r>
      <w:r w:rsidRPr="00EB2310">
        <w:rPr>
          <w:b/>
        </w:rPr>
        <w:t>Start free trial</w:t>
      </w:r>
      <w:r>
        <w:t xml:space="preserve"> button</w:t>
      </w:r>
    </w:p>
    <w:p w14:paraId="02FA841C" w14:textId="653452B1" w:rsidR="00633DD5" w:rsidRDefault="00633DD5" w:rsidP="00633DD5">
      <w:pPr>
        <w:pStyle w:val="LabStepScreenshotLevel2"/>
      </w:pPr>
      <w:r>
        <w:drawing>
          <wp:inline distT="0" distB="0" distL="0" distR="0" wp14:anchorId="499D5FDA" wp14:editId="0D76B420">
            <wp:extent cx="3405794" cy="943808"/>
            <wp:effectExtent l="19050" t="19050" r="2349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37563" cy="952612"/>
                    </a:xfrm>
                    <a:prstGeom prst="rect">
                      <a:avLst/>
                    </a:prstGeom>
                    <a:noFill/>
                    <a:ln>
                      <a:solidFill>
                        <a:schemeClr val="tx1">
                          <a:lumMod val="50000"/>
                          <a:lumOff val="50000"/>
                        </a:schemeClr>
                      </a:solidFill>
                    </a:ln>
                  </pic:spPr>
                </pic:pic>
              </a:graphicData>
            </a:graphic>
          </wp:inline>
        </w:drawing>
      </w:r>
    </w:p>
    <w:p w14:paraId="5FAAE4E3" w14:textId="77777777" w:rsidR="00633DD5" w:rsidRDefault="00633DD5" w:rsidP="00633DD5">
      <w:pPr>
        <w:pStyle w:val="LabStepNumberedLevel2"/>
        <w:numPr>
          <w:ilvl w:val="1"/>
          <w:numId w:val="7"/>
        </w:numPr>
      </w:pPr>
      <w:r>
        <w:t xml:space="preserve">When prompted to confirm your order, click </w:t>
      </w:r>
      <w:r w:rsidRPr="00EB2310">
        <w:rPr>
          <w:b/>
        </w:rPr>
        <w:t>Try now</w:t>
      </w:r>
      <w:r>
        <w:t>.</w:t>
      </w:r>
    </w:p>
    <w:p w14:paraId="3A1BB395" w14:textId="2ED112C5" w:rsidR="00633DD5" w:rsidRDefault="001245AF" w:rsidP="00633DD5">
      <w:pPr>
        <w:pStyle w:val="LabStepScreenshotLevel2"/>
      </w:pPr>
      <w:r>
        <w:drawing>
          <wp:inline distT="0" distB="0" distL="0" distR="0" wp14:anchorId="0A125499" wp14:editId="7EEDFFF5">
            <wp:extent cx="1377860" cy="1181953"/>
            <wp:effectExtent l="19050" t="19050" r="1333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97090" cy="1198449"/>
                    </a:xfrm>
                    <a:prstGeom prst="rect">
                      <a:avLst/>
                    </a:prstGeom>
                    <a:noFill/>
                    <a:ln>
                      <a:solidFill>
                        <a:schemeClr val="tx1">
                          <a:lumMod val="50000"/>
                          <a:lumOff val="50000"/>
                        </a:schemeClr>
                      </a:solidFill>
                    </a:ln>
                  </pic:spPr>
                </pic:pic>
              </a:graphicData>
            </a:graphic>
          </wp:inline>
        </w:drawing>
      </w:r>
    </w:p>
    <w:p w14:paraId="53C520D0" w14:textId="77777777" w:rsidR="00633DD5" w:rsidRDefault="00633DD5" w:rsidP="00633DD5">
      <w:pPr>
        <w:pStyle w:val="LabStepNumberedLevel2"/>
        <w:numPr>
          <w:ilvl w:val="1"/>
          <w:numId w:val="7"/>
        </w:numPr>
      </w:pPr>
      <w:r>
        <w:t>You should see an order receipt to confirm you have created the new trial subscription.</w:t>
      </w:r>
    </w:p>
    <w:p w14:paraId="4C88A28E" w14:textId="787AB822" w:rsidR="00633DD5" w:rsidRDefault="001245AF" w:rsidP="00633DD5">
      <w:pPr>
        <w:pStyle w:val="LabStepScreenshotLevel2"/>
      </w:pPr>
      <w:r>
        <w:drawing>
          <wp:inline distT="0" distB="0" distL="0" distR="0" wp14:anchorId="16F6EEE9" wp14:editId="59855227">
            <wp:extent cx="2130364" cy="1244485"/>
            <wp:effectExtent l="19050" t="19050" r="2286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4155" cy="1252541"/>
                    </a:xfrm>
                    <a:prstGeom prst="rect">
                      <a:avLst/>
                    </a:prstGeom>
                    <a:noFill/>
                    <a:ln>
                      <a:solidFill>
                        <a:schemeClr val="tx1">
                          <a:lumMod val="50000"/>
                          <a:lumOff val="50000"/>
                        </a:schemeClr>
                      </a:solidFill>
                    </a:ln>
                  </pic:spPr>
                </pic:pic>
              </a:graphicData>
            </a:graphic>
          </wp:inline>
        </w:drawing>
      </w:r>
    </w:p>
    <w:p w14:paraId="30D0F701" w14:textId="77777777" w:rsidR="00633DD5" w:rsidRDefault="00633DD5" w:rsidP="00633DD5">
      <w:pPr>
        <w:pStyle w:val="LabStepNumbered"/>
        <w:numPr>
          <w:ilvl w:val="0"/>
          <w:numId w:val="7"/>
        </w:numPr>
      </w:pPr>
      <w:r>
        <w:lastRenderedPageBreak/>
        <w:t>Configure your user account by assigning a PowerApps Plan 2 license.</w:t>
      </w:r>
    </w:p>
    <w:p w14:paraId="5BA0BDE6" w14:textId="77777777" w:rsidR="00633DD5" w:rsidRDefault="00633DD5" w:rsidP="00633DD5">
      <w:pPr>
        <w:pStyle w:val="LabStepNumberedLevel2"/>
        <w:numPr>
          <w:ilvl w:val="1"/>
          <w:numId w:val="7"/>
        </w:numPr>
      </w:pPr>
      <w:r>
        <w:t xml:space="preserve">Navigate back to the </w:t>
      </w:r>
      <w:r w:rsidRPr="001E3F93">
        <w:rPr>
          <w:b/>
        </w:rPr>
        <w:t>Active Users</w:t>
      </w:r>
      <w:r>
        <w:t xml:space="preserve"> page in the Office 365 Admin center.</w:t>
      </w:r>
    </w:p>
    <w:p w14:paraId="40A206E8" w14:textId="77777777" w:rsidR="00633DD5" w:rsidRDefault="00633DD5" w:rsidP="00633DD5">
      <w:pPr>
        <w:pStyle w:val="LabStepNumberedLevel2"/>
        <w:numPr>
          <w:ilvl w:val="1"/>
          <w:numId w:val="7"/>
        </w:numPr>
      </w:pPr>
      <w:r>
        <w:t>Click on your user account to edit it.</w:t>
      </w:r>
    </w:p>
    <w:p w14:paraId="22EFD0C5" w14:textId="182C2BFF" w:rsidR="00633DD5" w:rsidRDefault="001245AF" w:rsidP="00633DD5">
      <w:pPr>
        <w:pStyle w:val="LabStepScreenshotLevel2"/>
      </w:pPr>
      <w:r>
        <w:drawing>
          <wp:inline distT="0" distB="0" distL="0" distR="0" wp14:anchorId="44E6AB91" wp14:editId="2FF25638">
            <wp:extent cx="4619452" cy="1205465"/>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16718" cy="1230847"/>
                    </a:xfrm>
                    <a:prstGeom prst="rect">
                      <a:avLst/>
                    </a:prstGeom>
                    <a:noFill/>
                    <a:ln>
                      <a:solidFill>
                        <a:schemeClr val="tx1">
                          <a:lumMod val="50000"/>
                          <a:lumOff val="50000"/>
                        </a:schemeClr>
                      </a:solidFill>
                    </a:ln>
                  </pic:spPr>
                </pic:pic>
              </a:graphicData>
            </a:graphic>
          </wp:inline>
        </w:drawing>
      </w:r>
    </w:p>
    <w:p w14:paraId="6528CAEA" w14:textId="0CBE6C73" w:rsidR="00633DD5" w:rsidRDefault="00633DD5" w:rsidP="00633DD5">
      <w:pPr>
        <w:pStyle w:val="LabStepNumberedLevel2"/>
        <w:numPr>
          <w:ilvl w:val="1"/>
          <w:numId w:val="7"/>
        </w:numPr>
      </w:pPr>
      <w:r>
        <w:t xml:space="preserve">Click the </w:t>
      </w:r>
      <w:r w:rsidR="001E3F93">
        <w:rPr>
          <w:b/>
        </w:rPr>
        <w:t xml:space="preserve">Licenses and Apps </w:t>
      </w:r>
      <w:r>
        <w:t>link.</w:t>
      </w:r>
    </w:p>
    <w:p w14:paraId="68FD596F" w14:textId="1721C154" w:rsidR="00633DD5" w:rsidRDefault="001245AF" w:rsidP="00633DD5">
      <w:pPr>
        <w:pStyle w:val="LabStepScreenshotLevel2"/>
      </w:pPr>
      <w:r>
        <w:drawing>
          <wp:inline distT="0" distB="0" distL="0" distR="0" wp14:anchorId="182D02A8" wp14:editId="734BE7AE">
            <wp:extent cx="1660121" cy="1697258"/>
            <wp:effectExtent l="19050" t="19050" r="1651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7199" cy="1714718"/>
                    </a:xfrm>
                    <a:prstGeom prst="rect">
                      <a:avLst/>
                    </a:prstGeom>
                    <a:noFill/>
                    <a:ln>
                      <a:solidFill>
                        <a:schemeClr val="tx1">
                          <a:lumMod val="50000"/>
                          <a:lumOff val="50000"/>
                        </a:schemeClr>
                      </a:solidFill>
                    </a:ln>
                  </pic:spPr>
                </pic:pic>
              </a:graphicData>
            </a:graphic>
          </wp:inline>
        </w:drawing>
      </w:r>
    </w:p>
    <w:p w14:paraId="5A5CDCC7" w14:textId="6BC452B5" w:rsidR="00633DD5" w:rsidRDefault="00633DD5" w:rsidP="00633DD5">
      <w:pPr>
        <w:pStyle w:val="LabStepNumberedLevel2"/>
        <w:numPr>
          <w:ilvl w:val="1"/>
          <w:numId w:val="7"/>
        </w:numPr>
      </w:pPr>
      <w:r>
        <w:t xml:space="preserve">Enable the </w:t>
      </w:r>
      <w:r w:rsidRPr="00EB2310">
        <w:rPr>
          <w:b/>
        </w:rPr>
        <w:t>Microsoft PowerApps Plan 2</w:t>
      </w:r>
      <w:r>
        <w:t xml:space="preserve"> subscription and then click </w:t>
      </w:r>
      <w:r w:rsidRPr="007A64C7">
        <w:rPr>
          <w:b/>
        </w:rPr>
        <w:t xml:space="preserve">Save </w:t>
      </w:r>
      <w:r w:rsidR="007A64C7" w:rsidRPr="007A64C7">
        <w:rPr>
          <w:b/>
        </w:rPr>
        <w:t>changes</w:t>
      </w:r>
      <w:r w:rsidR="007A64C7">
        <w:t xml:space="preserve"> </w:t>
      </w:r>
      <w:r>
        <w:t>below.</w:t>
      </w:r>
    </w:p>
    <w:p w14:paraId="378E95E3" w14:textId="43DC95CD" w:rsidR="00633DD5" w:rsidRDefault="001245AF" w:rsidP="00633DD5">
      <w:pPr>
        <w:pStyle w:val="LabStepScreenshotLevel2"/>
      </w:pPr>
      <w:r>
        <w:drawing>
          <wp:inline distT="0" distB="0" distL="0" distR="0" wp14:anchorId="3FCF0AC1" wp14:editId="5191793A">
            <wp:extent cx="1982448" cy="1419052"/>
            <wp:effectExtent l="19050" t="19050" r="18415"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3368" cy="1426869"/>
                    </a:xfrm>
                    <a:prstGeom prst="rect">
                      <a:avLst/>
                    </a:prstGeom>
                    <a:noFill/>
                    <a:ln>
                      <a:solidFill>
                        <a:schemeClr val="tx1">
                          <a:lumMod val="50000"/>
                          <a:lumOff val="50000"/>
                        </a:schemeClr>
                      </a:solidFill>
                    </a:ln>
                  </pic:spPr>
                </pic:pic>
              </a:graphicData>
            </a:graphic>
          </wp:inline>
        </w:drawing>
      </w:r>
    </w:p>
    <w:p w14:paraId="7418E5E6" w14:textId="77777777" w:rsidR="00633DD5" w:rsidRDefault="00633DD5" w:rsidP="00633DD5">
      <w:pPr>
        <w:pStyle w:val="LabExerciseCallout"/>
      </w:pPr>
      <w:r>
        <w:t>After creating a new subscription for PowerApps Plan 2, it might take a minute or two before it shows up in the Product licenses dialog.</w:t>
      </w:r>
    </w:p>
    <w:p w14:paraId="7A38B0D9" w14:textId="77777777" w:rsidR="00633DD5" w:rsidRDefault="00633DD5" w:rsidP="00633DD5">
      <w:pPr>
        <w:pStyle w:val="LabStepNumberedLevel2"/>
        <w:numPr>
          <w:ilvl w:val="1"/>
          <w:numId w:val="7"/>
        </w:numPr>
      </w:pPr>
      <w:r>
        <w:t xml:space="preserve">You should be able to confirm your user account has been configured with a </w:t>
      </w:r>
      <w:r w:rsidRPr="00EB2310">
        <w:rPr>
          <w:b/>
        </w:rPr>
        <w:t>Microsoft PowerApps Plan 2</w:t>
      </w:r>
      <w:r>
        <w:t xml:space="preserve"> subscription.</w:t>
      </w:r>
    </w:p>
    <w:p w14:paraId="6BE55E41" w14:textId="3D4C2165" w:rsidR="00633DD5" w:rsidRDefault="001245AF" w:rsidP="00633DD5">
      <w:pPr>
        <w:pStyle w:val="LabStepScreenshotLevel2"/>
      </w:pPr>
      <w:r>
        <w:drawing>
          <wp:inline distT="0" distB="0" distL="0" distR="0" wp14:anchorId="667AF4BE" wp14:editId="2B5246D8">
            <wp:extent cx="3925153" cy="1034966"/>
            <wp:effectExtent l="19050" t="19050" r="18415"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64814" cy="1045424"/>
                    </a:xfrm>
                    <a:prstGeom prst="rect">
                      <a:avLst/>
                    </a:prstGeom>
                    <a:noFill/>
                    <a:ln>
                      <a:solidFill>
                        <a:schemeClr val="tx1">
                          <a:lumMod val="50000"/>
                          <a:lumOff val="50000"/>
                        </a:schemeClr>
                      </a:solidFill>
                    </a:ln>
                  </pic:spPr>
                </pic:pic>
              </a:graphicData>
            </a:graphic>
          </wp:inline>
        </w:drawing>
      </w:r>
    </w:p>
    <w:p w14:paraId="595DD355" w14:textId="165D2503" w:rsidR="00633DD5" w:rsidRPr="00EB2310" w:rsidRDefault="00633DD5" w:rsidP="00633DD5">
      <w:pPr>
        <w:pStyle w:val="LabExerciseCallout"/>
      </w:pPr>
      <w:r>
        <w:t xml:space="preserve">You will need the Microsoft PowerApps Plan 2 subscription </w:t>
      </w:r>
      <w:r w:rsidR="001E3F93">
        <w:t xml:space="preserve">to create a new PowerApps environment with a </w:t>
      </w:r>
      <w:r>
        <w:t xml:space="preserve">Common Data Service </w:t>
      </w:r>
      <w:r w:rsidR="001E3F93">
        <w:t>database</w:t>
      </w:r>
      <w:r>
        <w:t xml:space="preserve">. </w:t>
      </w:r>
      <w:r w:rsidR="001E3F93">
        <w:t xml:space="preserve">The </w:t>
      </w:r>
      <w:r>
        <w:t>PowerApps Plan 2 provide</w:t>
      </w:r>
      <w:r w:rsidR="001E3F93">
        <w:t>s</w:t>
      </w:r>
      <w:r>
        <w:t xml:space="preserve"> the licensing beyond the Office 365 license such as the ability to use premium connectors and custom connectors.</w:t>
      </w:r>
    </w:p>
    <w:p w14:paraId="1BE54AAA" w14:textId="2B2499BE" w:rsidR="00C132AD" w:rsidRPr="00AB0146" w:rsidRDefault="00C132AD" w:rsidP="00C132AD">
      <w:pPr>
        <w:pStyle w:val="Heading3"/>
      </w:pPr>
      <w:r>
        <w:lastRenderedPageBreak/>
        <w:t xml:space="preserve">Exercise </w:t>
      </w:r>
      <w:r w:rsidR="00633DD5">
        <w:t>4</w:t>
      </w:r>
      <w:r>
        <w:t xml:space="preserve">: Create </w:t>
      </w:r>
      <w:r w:rsidR="000B1C4A">
        <w:t>a New PowerApps Environment with a PowerApps Portal</w:t>
      </w:r>
    </w:p>
    <w:p w14:paraId="466E1634" w14:textId="22660037" w:rsidR="00C132AD" w:rsidRDefault="00C132AD" w:rsidP="00C132AD">
      <w:pPr>
        <w:pStyle w:val="LabExerciseLeadIn"/>
      </w:pPr>
      <w:r>
        <w:t xml:space="preserve">In this exercise, you will create a new </w:t>
      </w:r>
      <w:r w:rsidR="000963EE">
        <w:t>PowerApps environment with a PowerApps portal.</w:t>
      </w:r>
    </w:p>
    <w:p w14:paraId="3AF9F8E1" w14:textId="440F9DB1" w:rsidR="00265062" w:rsidRDefault="000963EE" w:rsidP="000B1C4A">
      <w:pPr>
        <w:pStyle w:val="LabStepNumbered"/>
        <w:numPr>
          <w:ilvl w:val="0"/>
          <w:numId w:val="45"/>
        </w:numPr>
      </w:pPr>
      <w:r>
        <w:t>Navigate to the PowerApps Admin center.</w:t>
      </w:r>
    </w:p>
    <w:p w14:paraId="3E5B2E58" w14:textId="60F1EB3E" w:rsidR="000B1C4A" w:rsidRDefault="000963EE" w:rsidP="000B1C4A">
      <w:pPr>
        <w:pStyle w:val="LabStepNumberedLevel2"/>
      </w:pPr>
      <w:r>
        <w:t>In the browser, n</w:t>
      </w:r>
      <w:r w:rsidR="00CA2AC3">
        <w:t xml:space="preserve">avigate </w:t>
      </w:r>
      <w:r>
        <w:t xml:space="preserve">the PowerApps Maker portal at </w:t>
      </w:r>
      <w:hyperlink r:id="rId52" w:history="1">
        <w:r w:rsidR="00CA2AC3">
          <w:rPr>
            <w:rStyle w:val="Hyperlink"/>
          </w:rPr>
          <w:t>https://make.powerapps.com</w:t>
        </w:r>
      </w:hyperlink>
      <w:r w:rsidR="00CA2AC3">
        <w:t>.</w:t>
      </w:r>
    </w:p>
    <w:p w14:paraId="2D95FCF2" w14:textId="1D03B7FE" w:rsidR="00CE5D1B" w:rsidRDefault="00CA2AC3" w:rsidP="000B1C4A">
      <w:pPr>
        <w:pStyle w:val="LabStepScreenshotLevel2"/>
      </w:pPr>
      <w:r>
        <w:drawing>
          <wp:inline distT="0" distB="0" distL="0" distR="0" wp14:anchorId="59E38EC7" wp14:editId="5CACFAE4">
            <wp:extent cx="5618699" cy="1408929"/>
            <wp:effectExtent l="19050" t="19050" r="2032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 b="24197"/>
                    <a:stretch/>
                  </pic:blipFill>
                  <pic:spPr bwMode="auto">
                    <a:xfrm>
                      <a:off x="0" y="0"/>
                      <a:ext cx="5772117" cy="144740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B63CF4" w14:textId="0FB3D716" w:rsidR="009314C9" w:rsidRDefault="000963EE" w:rsidP="009314C9">
      <w:pPr>
        <w:pStyle w:val="LabStepNumberedLevel2"/>
      </w:pPr>
      <w:r>
        <w:t xml:space="preserve">Drop down the menu with the gear icon in the upper right of the page and select the </w:t>
      </w:r>
      <w:r w:rsidRPr="000963EE">
        <w:rPr>
          <w:b/>
        </w:rPr>
        <w:t>Admin center</w:t>
      </w:r>
      <w:r>
        <w:t xml:space="preserve"> command.</w:t>
      </w:r>
    </w:p>
    <w:p w14:paraId="1208E1B8" w14:textId="42692570" w:rsidR="000B1C4A" w:rsidRDefault="00CA2AC3" w:rsidP="000B1C4A">
      <w:pPr>
        <w:pStyle w:val="LabStepScreenshotLevel2"/>
      </w:pPr>
      <w:r>
        <w:drawing>
          <wp:inline distT="0" distB="0" distL="0" distR="0" wp14:anchorId="4D9864E0" wp14:editId="29189028">
            <wp:extent cx="3068304" cy="963589"/>
            <wp:effectExtent l="19050" t="19050" r="184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26101"/>
                    <a:stretch/>
                  </pic:blipFill>
                  <pic:spPr bwMode="auto">
                    <a:xfrm>
                      <a:off x="0" y="0"/>
                      <a:ext cx="3089078" cy="9701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E69413" w14:textId="1F95CEDB" w:rsidR="00FC6B85" w:rsidRDefault="00FC6B85" w:rsidP="00FC6B85">
      <w:pPr>
        <w:pStyle w:val="LabStepNumbered"/>
      </w:pPr>
      <w:r>
        <w:t>Create a new PowerApps environment with a Common data Service database.</w:t>
      </w:r>
    </w:p>
    <w:p w14:paraId="56CE1CBE" w14:textId="44EB5347" w:rsidR="009314C9" w:rsidRDefault="000963EE" w:rsidP="009314C9">
      <w:pPr>
        <w:pStyle w:val="LabStepNumberedLevel2"/>
      </w:pPr>
      <w:r>
        <w:t xml:space="preserve">In the </w:t>
      </w:r>
      <w:r w:rsidRPr="000963EE">
        <w:rPr>
          <w:b/>
        </w:rPr>
        <w:t>Power Platform Admin center</w:t>
      </w:r>
      <w:r>
        <w:t xml:space="preserve">, click the </w:t>
      </w:r>
      <w:r w:rsidRPr="000963EE">
        <w:rPr>
          <w:b/>
        </w:rPr>
        <w:t>Environments</w:t>
      </w:r>
      <w:r>
        <w:t xml:space="preserve"> link in the left navigation.</w:t>
      </w:r>
    </w:p>
    <w:p w14:paraId="0661BC34" w14:textId="71EBF380" w:rsidR="00CE5D1B" w:rsidRDefault="00CE5D1B" w:rsidP="000B1C4A">
      <w:pPr>
        <w:pStyle w:val="LabStepScreenshotLevel2"/>
      </w:pPr>
      <w:r>
        <w:drawing>
          <wp:inline distT="0" distB="0" distL="0" distR="0" wp14:anchorId="536393C7" wp14:editId="0ABCEEFB">
            <wp:extent cx="4270449" cy="1086419"/>
            <wp:effectExtent l="19050" t="19050" r="158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88540" cy="1116462"/>
                    </a:xfrm>
                    <a:prstGeom prst="rect">
                      <a:avLst/>
                    </a:prstGeom>
                    <a:noFill/>
                    <a:ln>
                      <a:solidFill>
                        <a:schemeClr val="tx1">
                          <a:lumMod val="50000"/>
                          <a:lumOff val="50000"/>
                        </a:schemeClr>
                      </a:solidFill>
                    </a:ln>
                  </pic:spPr>
                </pic:pic>
              </a:graphicData>
            </a:graphic>
          </wp:inline>
        </w:drawing>
      </w:r>
    </w:p>
    <w:p w14:paraId="03E965E5" w14:textId="51AFEF30" w:rsidR="009314C9" w:rsidRDefault="00E6765F" w:rsidP="009314C9">
      <w:pPr>
        <w:pStyle w:val="LabStepNumberedLevel2"/>
      </w:pPr>
      <w:r>
        <w:t xml:space="preserve">Click the </w:t>
      </w:r>
      <w:r w:rsidRPr="00E6765F">
        <w:rPr>
          <w:b/>
        </w:rPr>
        <w:t>+ New</w:t>
      </w:r>
      <w:r>
        <w:t xml:space="preserve"> button to create a new environment.</w:t>
      </w:r>
    </w:p>
    <w:p w14:paraId="767DFA7D" w14:textId="76FCF762" w:rsidR="00CE5D1B" w:rsidRDefault="00CE5D1B" w:rsidP="000B1C4A">
      <w:pPr>
        <w:pStyle w:val="LabStepScreenshotLevel2"/>
      </w:pPr>
      <w:r>
        <w:drawing>
          <wp:inline distT="0" distB="0" distL="0" distR="0" wp14:anchorId="52FC3F3C" wp14:editId="1A10AB5E">
            <wp:extent cx="3342399" cy="971025"/>
            <wp:effectExtent l="19050" t="19050" r="1079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6164" cy="983740"/>
                    </a:xfrm>
                    <a:prstGeom prst="rect">
                      <a:avLst/>
                    </a:prstGeom>
                    <a:noFill/>
                    <a:ln>
                      <a:solidFill>
                        <a:schemeClr val="tx1">
                          <a:lumMod val="50000"/>
                          <a:lumOff val="50000"/>
                        </a:schemeClr>
                      </a:solidFill>
                    </a:ln>
                  </pic:spPr>
                </pic:pic>
              </a:graphicData>
            </a:graphic>
          </wp:inline>
        </w:drawing>
      </w:r>
    </w:p>
    <w:p w14:paraId="61AB663B" w14:textId="1745D0FC" w:rsidR="009314C9" w:rsidRDefault="007A64C7" w:rsidP="009314C9">
      <w:pPr>
        <w:pStyle w:val="LabStepNumberedLevel2"/>
      </w:pPr>
      <w:r>
        <w:t xml:space="preserve">In the </w:t>
      </w:r>
      <w:r w:rsidRPr="007A64C7">
        <w:rPr>
          <w:b/>
        </w:rPr>
        <w:t>New environment</w:t>
      </w:r>
      <w:r>
        <w:t xml:space="preserve"> pane on the right, enter a Name of </w:t>
      </w:r>
      <w:r w:rsidRPr="007A64C7">
        <w:rPr>
          <w:b/>
        </w:rPr>
        <w:t>Portal Lab</w:t>
      </w:r>
      <w:r>
        <w:t>.</w:t>
      </w:r>
    </w:p>
    <w:p w14:paraId="1897A130" w14:textId="0C0F75C6" w:rsidR="00E6765F" w:rsidRDefault="00E6765F" w:rsidP="00E6765F">
      <w:pPr>
        <w:pStyle w:val="LabStepScreenshotLevel2"/>
      </w:pPr>
      <w:r>
        <w:drawing>
          <wp:inline distT="0" distB="0" distL="0" distR="0" wp14:anchorId="4825DD68" wp14:editId="299F5203">
            <wp:extent cx="2417719" cy="964718"/>
            <wp:effectExtent l="19050" t="19050" r="20955"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75992"/>
                    <a:stretch/>
                  </pic:blipFill>
                  <pic:spPr bwMode="auto">
                    <a:xfrm>
                      <a:off x="0" y="0"/>
                      <a:ext cx="2456801" cy="98031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2E9CF0" w14:textId="239689FB" w:rsidR="00E6765F" w:rsidRDefault="007A64C7" w:rsidP="009314C9">
      <w:pPr>
        <w:pStyle w:val="LabStepNumberedLevel2"/>
      </w:pPr>
      <w:r>
        <w:lastRenderedPageBreak/>
        <w:t xml:space="preserve">Make sure you enable the option </w:t>
      </w:r>
      <w:r w:rsidRPr="00FC6B85">
        <w:rPr>
          <w:b/>
        </w:rPr>
        <w:t>Create a database for this environment</w:t>
      </w:r>
      <w:r>
        <w:t>.</w:t>
      </w:r>
    </w:p>
    <w:p w14:paraId="6138180E" w14:textId="75361DE7" w:rsidR="00FC6B85" w:rsidRDefault="00FC6B85" w:rsidP="009314C9">
      <w:pPr>
        <w:pStyle w:val="LabStepNumberedLevel2"/>
      </w:pPr>
      <w:r>
        <w:t xml:space="preserve">Once you have filled out the </w:t>
      </w:r>
      <w:r w:rsidRPr="00FC6B85">
        <w:rPr>
          <w:b/>
        </w:rPr>
        <w:t>New environment</w:t>
      </w:r>
      <w:r>
        <w:t xml:space="preserve"> pane, click </w:t>
      </w:r>
      <w:r w:rsidRPr="00FC6B85">
        <w:rPr>
          <w:b/>
        </w:rPr>
        <w:t>Next</w:t>
      </w:r>
      <w:r>
        <w:t>.</w:t>
      </w:r>
    </w:p>
    <w:p w14:paraId="58167077" w14:textId="3F997B6C" w:rsidR="00CE5D1B" w:rsidRDefault="00CE5D1B" w:rsidP="000B1C4A">
      <w:pPr>
        <w:pStyle w:val="LabStepScreenshotLevel2"/>
      </w:pPr>
      <w:r>
        <w:drawing>
          <wp:inline distT="0" distB="0" distL="0" distR="0" wp14:anchorId="13038784" wp14:editId="2D585EC2">
            <wp:extent cx="1278595" cy="2125060"/>
            <wp:effectExtent l="19050" t="19050" r="1714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93172" cy="2149287"/>
                    </a:xfrm>
                    <a:prstGeom prst="rect">
                      <a:avLst/>
                    </a:prstGeom>
                    <a:noFill/>
                    <a:ln>
                      <a:solidFill>
                        <a:schemeClr val="tx1">
                          <a:lumMod val="50000"/>
                          <a:lumOff val="50000"/>
                        </a:schemeClr>
                      </a:solidFill>
                    </a:ln>
                  </pic:spPr>
                </pic:pic>
              </a:graphicData>
            </a:graphic>
          </wp:inline>
        </w:drawing>
      </w:r>
    </w:p>
    <w:p w14:paraId="2D5E88C3" w14:textId="77777777" w:rsidR="00FC6B85" w:rsidRDefault="00FC6B85" w:rsidP="007B0396">
      <w:pPr>
        <w:pStyle w:val="LabStepNumberedLevel2"/>
      </w:pPr>
      <w:r>
        <w:t xml:space="preserve">Leave the default setting on the </w:t>
      </w:r>
      <w:r w:rsidRPr="00FC6B85">
        <w:rPr>
          <w:b/>
        </w:rPr>
        <w:t>Add database</w:t>
      </w:r>
      <w:r>
        <w:t xml:space="preserve"> pane as shown in the following screenshot </w:t>
      </w:r>
    </w:p>
    <w:p w14:paraId="7E20C02A" w14:textId="14FC4D97" w:rsidR="007B0396" w:rsidRDefault="00FC6B85" w:rsidP="007B0396">
      <w:pPr>
        <w:pStyle w:val="LabStepNumberedLevel2"/>
      </w:pPr>
      <w:r>
        <w:t xml:space="preserve">Click </w:t>
      </w:r>
      <w:r w:rsidRPr="00FC6B85">
        <w:rPr>
          <w:b/>
        </w:rPr>
        <w:t>Save</w:t>
      </w:r>
      <w:r>
        <w:t>.</w:t>
      </w:r>
    </w:p>
    <w:p w14:paraId="6A844CEC" w14:textId="52763185" w:rsidR="00CE5D1B" w:rsidRDefault="00CE5D1B" w:rsidP="000B1C4A">
      <w:pPr>
        <w:pStyle w:val="LabStepScreenshotLevel2"/>
      </w:pPr>
      <w:r>
        <w:drawing>
          <wp:inline distT="0" distB="0" distL="0" distR="0" wp14:anchorId="78795F83" wp14:editId="6B21B58C">
            <wp:extent cx="1267326" cy="2257491"/>
            <wp:effectExtent l="19050" t="19050" r="285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4817" cy="2288648"/>
                    </a:xfrm>
                    <a:prstGeom prst="rect">
                      <a:avLst/>
                    </a:prstGeom>
                    <a:noFill/>
                    <a:ln>
                      <a:solidFill>
                        <a:schemeClr val="tx1">
                          <a:lumMod val="50000"/>
                          <a:lumOff val="50000"/>
                        </a:schemeClr>
                      </a:solidFill>
                    </a:ln>
                  </pic:spPr>
                </pic:pic>
              </a:graphicData>
            </a:graphic>
          </wp:inline>
        </w:drawing>
      </w:r>
    </w:p>
    <w:p w14:paraId="1B569D7A" w14:textId="2C692318" w:rsidR="007B0396" w:rsidRDefault="00FC6B85" w:rsidP="007B0396">
      <w:pPr>
        <w:pStyle w:val="LabStepNumberedLevel2"/>
      </w:pPr>
      <w:r>
        <w:t xml:space="preserve">You should now see the new environment in the tenant </w:t>
      </w:r>
      <w:r w:rsidRPr="00FC6B85">
        <w:rPr>
          <w:b/>
        </w:rPr>
        <w:t>Environments</w:t>
      </w:r>
      <w:r>
        <w:t xml:space="preserve"> list with a </w:t>
      </w:r>
      <w:r w:rsidRPr="00FC6B85">
        <w:rPr>
          <w:b/>
        </w:rPr>
        <w:t>State</w:t>
      </w:r>
      <w:r>
        <w:t xml:space="preserve"> or </w:t>
      </w:r>
      <w:proofErr w:type="spellStart"/>
      <w:r w:rsidRPr="00FC6B85">
        <w:rPr>
          <w:b/>
        </w:rPr>
        <w:t>PreparingInstance</w:t>
      </w:r>
      <w:proofErr w:type="spellEnd"/>
      <w:r>
        <w:t>.</w:t>
      </w:r>
    </w:p>
    <w:p w14:paraId="484576F9" w14:textId="6C3F6A4B" w:rsidR="0008788C" w:rsidRDefault="0008788C" w:rsidP="000B1C4A">
      <w:pPr>
        <w:pStyle w:val="LabStepScreenshotLevel2"/>
      </w:pPr>
      <w:r>
        <w:drawing>
          <wp:inline distT="0" distB="0" distL="0" distR="0" wp14:anchorId="7F0E9CFB" wp14:editId="541053FE">
            <wp:extent cx="5394085" cy="933188"/>
            <wp:effectExtent l="19050" t="19050" r="1651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26277" cy="938757"/>
                    </a:xfrm>
                    <a:prstGeom prst="rect">
                      <a:avLst/>
                    </a:prstGeom>
                    <a:noFill/>
                    <a:ln>
                      <a:solidFill>
                        <a:schemeClr val="tx1">
                          <a:lumMod val="50000"/>
                          <a:lumOff val="50000"/>
                        </a:schemeClr>
                      </a:solidFill>
                    </a:ln>
                  </pic:spPr>
                </pic:pic>
              </a:graphicData>
            </a:graphic>
          </wp:inline>
        </w:drawing>
      </w:r>
    </w:p>
    <w:p w14:paraId="57DDBC27" w14:textId="384D32F8" w:rsidR="007B0396" w:rsidRDefault="00FC6B85" w:rsidP="007B0396">
      <w:pPr>
        <w:pStyle w:val="LabStepNumberedLevel2"/>
      </w:pPr>
      <w:r>
        <w:t xml:space="preserve">Refresh the Environments list every 30 seconds until you see that he </w:t>
      </w:r>
      <w:r w:rsidRPr="00FC6B85">
        <w:rPr>
          <w:b/>
        </w:rPr>
        <w:t>State</w:t>
      </w:r>
      <w:r>
        <w:t xml:space="preserve"> has turned to </w:t>
      </w:r>
      <w:r w:rsidRPr="00FC6B85">
        <w:rPr>
          <w:b/>
        </w:rPr>
        <w:t>Ready</w:t>
      </w:r>
      <w:r>
        <w:t>.</w:t>
      </w:r>
    </w:p>
    <w:p w14:paraId="76A32A9C" w14:textId="435A151E" w:rsidR="0008788C" w:rsidRDefault="0008788C" w:rsidP="000B1C4A">
      <w:pPr>
        <w:pStyle w:val="LabStepScreenshotLevel2"/>
      </w:pPr>
      <w:r>
        <w:drawing>
          <wp:inline distT="0" distB="0" distL="0" distR="0" wp14:anchorId="3BAABFE9" wp14:editId="49D67FA2">
            <wp:extent cx="3928402" cy="945800"/>
            <wp:effectExtent l="19050" t="19050" r="15240"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47846" cy="950481"/>
                    </a:xfrm>
                    <a:prstGeom prst="rect">
                      <a:avLst/>
                    </a:prstGeom>
                    <a:noFill/>
                    <a:ln>
                      <a:solidFill>
                        <a:schemeClr val="tx1">
                          <a:lumMod val="50000"/>
                          <a:lumOff val="50000"/>
                        </a:schemeClr>
                      </a:solidFill>
                    </a:ln>
                  </pic:spPr>
                </pic:pic>
              </a:graphicData>
            </a:graphic>
          </wp:inline>
        </w:drawing>
      </w:r>
    </w:p>
    <w:p w14:paraId="71E8E761" w14:textId="31636790" w:rsidR="007B0396" w:rsidRDefault="00FC6B85" w:rsidP="00FC6B85">
      <w:pPr>
        <w:pStyle w:val="LabStepNumbered"/>
      </w:pPr>
      <w:r>
        <w:lastRenderedPageBreak/>
        <w:t>Create a PowerApps portal in your new PowerApps environment.</w:t>
      </w:r>
    </w:p>
    <w:p w14:paraId="68CF91BC" w14:textId="501BDF9F" w:rsidR="00FC6B85" w:rsidRDefault="00FC6B85" w:rsidP="00FC6B85">
      <w:pPr>
        <w:pStyle w:val="LabStepNumberedLevel2"/>
      </w:pPr>
      <w:r>
        <w:t xml:space="preserve">Return to </w:t>
      </w:r>
      <w:r>
        <w:t xml:space="preserve">the PowerApps Maker portal at </w:t>
      </w:r>
      <w:hyperlink r:id="rId62" w:history="1">
        <w:r>
          <w:rPr>
            <w:rStyle w:val="Hyperlink"/>
          </w:rPr>
          <w:t>https://make.powerapps.com</w:t>
        </w:r>
      </w:hyperlink>
      <w:r>
        <w:t>.</w:t>
      </w:r>
    </w:p>
    <w:p w14:paraId="61451C5C" w14:textId="132D3738" w:rsidR="00FC6B85" w:rsidRDefault="00FC6B85" w:rsidP="00FC6B85">
      <w:pPr>
        <w:pStyle w:val="LabStepNumberedLevel2"/>
      </w:pPr>
      <w:r>
        <w:t>Refresh the page</w:t>
      </w:r>
      <w:r w:rsidRPr="00FC6B85">
        <w:t xml:space="preserve"> </w:t>
      </w:r>
      <w:r>
        <w:t xml:space="preserve">at </w:t>
      </w:r>
      <w:hyperlink r:id="rId63" w:history="1">
        <w:r w:rsidRPr="00926C9A">
          <w:rPr>
            <w:rStyle w:val="Hyperlink"/>
          </w:rPr>
          <w:t>https://make.powerapps.com</w:t>
        </w:r>
      </w:hyperlink>
      <w:r>
        <w:t xml:space="preserve"> by pressing </w:t>
      </w:r>
      <w:r w:rsidRPr="00FC6B85">
        <w:rPr>
          <w:b/>
        </w:rPr>
        <w:t>{F5}</w:t>
      </w:r>
      <w:r>
        <w:t>.</w:t>
      </w:r>
    </w:p>
    <w:p w14:paraId="48AC0987" w14:textId="28073E6E" w:rsidR="00FC6B85" w:rsidRDefault="00FC6B85" w:rsidP="00FC6B85">
      <w:pPr>
        <w:pStyle w:val="LabStepNumberedLevel2"/>
      </w:pPr>
      <w:r>
        <w:t>Drop down the Environments menu at he top right of the page.</w:t>
      </w:r>
    </w:p>
    <w:p w14:paraId="07C5D5C9" w14:textId="2D72ED3B" w:rsidR="0008788C" w:rsidRDefault="0008788C" w:rsidP="000B1C4A">
      <w:pPr>
        <w:pStyle w:val="LabStepScreenshotLevel2"/>
      </w:pPr>
      <w:r>
        <w:drawing>
          <wp:inline distT="0" distB="0" distL="0" distR="0" wp14:anchorId="58CB8093" wp14:editId="0C055109">
            <wp:extent cx="4811504" cy="859786"/>
            <wp:effectExtent l="19050" t="19050" r="825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14510" cy="878193"/>
                    </a:xfrm>
                    <a:prstGeom prst="rect">
                      <a:avLst/>
                    </a:prstGeom>
                    <a:noFill/>
                    <a:ln>
                      <a:solidFill>
                        <a:schemeClr val="tx1">
                          <a:lumMod val="50000"/>
                          <a:lumOff val="50000"/>
                        </a:schemeClr>
                      </a:solidFill>
                    </a:ln>
                  </pic:spPr>
                </pic:pic>
              </a:graphicData>
            </a:graphic>
          </wp:inline>
        </w:drawing>
      </w:r>
    </w:p>
    <w:p w14:paraId="2D03C1A8" w14:textId="5D28D616" w:rsidR="007B0396" w:rsidRDefault="00FC6B85" w:rsidP="007B0396">
      <w:pPr>
        <w:pStyle w:val="LabStepNumberedLevel2"/>
      </w:pPr>
      <w:r>
        <w:t xml:space="preserve">Switch over to the new environment you just created named </w:t>
      </w:r>
      <w:r w:rsidRPr="00FC6B85">
        <w:rPr>
          <w:b/>
        </w:rPr>
        <w:t>Portal Lab</w:t>
      </w:r>
      <w:r>
        <w:t>.</w:t>
      </w:r>
    </w:p>
    <w:p w14:paraId="47DE0F1C" w14:textId="39965752" w:rsidR="0008788C" w:rsidRDefault="0008788C" w:rsidP="000B1C4A">
      <w:pPr>
        <w:pStyle w:val="LabStepScreenshotLevel2"/>
      </w:pPr>
      <w:r>
        <w:drawing>
          <wp:inline distT="0" distB="0" distL="0" distR="0" wp14:anchorId="15417500" wp14:editId="2DA5C7DF">
            <wp:extent cx="3632244" cy="919504"/>
            <wp:effectExtent l="19050" t="19050" r="2540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7987" cy="933615"/>
                    </a:xfrm>
                    <a:prstGeom prst="rect">
                      <a:avLst/>
                    </a:prstGeom>
                    <a:noFill/>
                    <a:ln>
                      <a:solidFill>
                        <a:schemeClr val="tx1">
                          <a:lumMod val="50000"/>
                          <a:lumOff val="50000"/>
                        </a:schemeClr>
                      </a:solidFill>
                    </a:ln>
                  </pic:spPr>
                </pic:pic>
              </a:graphicData>
            </a:graphic>
          </wp:inline>
        </w:drawing>
      </w:r>
    </w:p>
    <w:p w14:paraId="57A0B0FD" w14:textId="2E63E824" w:rsidR="007B0396" w:rsidRDefault="00D55C36" w:rsidP="007B0396">
      <w:pPr>
        <w:pStyle w:val="LabStepNumberedLevel2"/>
      </w:pPr>
      <w:r>
        <w:t xml:space="preserve">Click on the </w:t>
      </w:r>
      <w:r w:rsidRPr="00D55C36">
        <w:rPr>
          <w:b/>
        </w:rPr>
        <w:t>Portal from blank (preview)</w:t>
      </w:r>
      <w:r>
        <w:t xml:space="preserve"> tile to create a new PowerApps portal.</w:t>
      </w:r>
    </w:p>
    <w:p w14:paraId="3232F7A1" w14:textId="49CD74EF" w:rsidR="0008788C" w:rsidRDefault="0008788C" w:rsidP="000B1C4A">
      <w:pPr>
        <w:pStyle w:val="LabStepScreenshotLevel2"/>
      </w:pPr>
      <w:r>
        <w:drawing>
          <wp:inline distT="0" distB="0" distL="0" distR="0" wp14:anchorId="482987B6" wp14:editId="6BB39C84">
            <wp:extent cx="4370717" cy="1620749"/>
            <wp:effectExtent l="19050" t="19050" r="10795"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80168" cy="1624253"/>
                    </a:xfrm>
                    <a:prstGeom prst="rect">
                      <a:avLst/>
                    </a:prstGeom>
                    <a:noFill/>
                    <a:ln>
                      <a:solidFill>
                        <a:schemeClr val="tx1">
                          <a:lumMod val="50000"/>
                          <a:lumOff val="50000"/>
                        </a:schemeClr>
                      </a:solidFill>
                    </a:ln>
                  </pic:spPr>
                </pic:pic>
              </a:graphicData>
            </a:graphic>
          </wp:inline>
        </w:drawing>
      </w:r>
    </w:p>
    <w:p w14:paraId="6A0BD614" w14:textId="6E03B90D" w:rsidR="00D55C36" w:rsidRDefault="00D55C36" w:rsidP="00D55C36">
      <w:pPr>
        <w:pStyle w:val="LabExerciseCallout"/>
      </w:pPr>
      <w:r>
        <w:t>During the PowerApps portal preview, you can only create one portal per environment. If you want to create multiple portals, you will have to create a separate PowerApps environment for each one.</w:t>
      </w:r>
    </w:p>
    <w:p w14:paraId="4F94F980" w14:textId="3B71DAEF" w:rsidR="007B0396" w:rsidRDefault="00D55C36" w:rsidP="007B0396">
      <w:pPr>
        <w:pStyle w:val="LabStepNumberedLevel2"/>
      </w:pPr>
      <w:r>
        <w:t xml:space="preserve">In the </w:t>
      </w:r>
      <w:r w:rsidRPr="00D55C36">
        <w:rPr>
          <w:b/>
        </w:rPr>
        <w:t>Portal from blank (preview)</w:t>
      </w:r>
      <w:r>
        <w:t xml:space="preserve"> dialog, enter a portal tile such as </w:t>
      </w:r>
      <w:r w:rsidRPr="00D55C36">
        <w:rPr>
          <w:b/>
        </w:rPr>
        <w:t>My Portal Lab</w:t>
      </w:r>
      <w:r>
        <w:t>.</w:t>
      </w:r>
    </w:p>
    <w:p w14:paraId="7DFDA373" w14:textId="0DA5A5B9" w:rsidR="00D55C36" w:rsidRDefault="00D55C36" w:rsidP="000B1C4A">
      <w:pPr>
        <w:pStyle w:val="LabStepScreenshotLevel2"/>
      </w:pPr>
      <w:r>
        <w:drawing>
          <wp:inline distT="0" distB="0" distL="0" distR="0" wp14:anchorId="390A9FEF" wp14:editId="745F78AE">
            <wp:extent cx="3366167" cy="939493"/>
            <wp:effectExtent l="19050" t="19050" r="24765"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 r="-1654" b="53993"/>
                    <a:stretch/>
                  </pic:blipFill>
                  <pic:spPr bwMode="auto">
                    <a:xfrm>
                      <a:off x="0" y="0"/>
                      <a:ext cx="3393875" cy="94722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D35D16" w14:textId="44DF782E" w:rsidR="00D55C36" w:rsidRDefault="00D55C36" w:rsidP="00D55C36">
      <w:pPr>
        <w:pStyle w:val="LabStepNumberedLevel2"/>
      </w:pPr>
      <w:r>
        <w:t xml:space="preserve">Enter a value for the portal </w:t>
      </w:r>
      <w:r w:rsidRPr="00D55C36">
        <w:rPr>
          <w:b/>
        </w:rPr>
        <w:t>Address</w:t>
      </w:r>
      <w:r>
        <w:t>. You might need to try several times if you pick an address that is already taken.</w:t>
      </w:r>
    </w:p>
    <w:p w14:paraId="3AC9F30D" w14:textId="4C125520" w:rsidR="00D55C36" w:rsidRDefault="00D55C36" w:rsidP="000B1C4A">
      <w:pPr>
        <w:pStyle w:val="LabStepScreenshotLevel2"/>
      </w:pPr>
      <w:r>
        <w:drawing>
          <wp:inline distT="0" distB="0" distL="0" distR="0" wp14:anchorId="364120B6" wp14:editId="4B8260DE">
            <wp:extent cx="2313945" cy="971024"/>
            <wp:effectExtent l="19050" t="19050" r="10160" b="196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51015" t="26239" b="40427"/>
                    <a:stretch/>
                  </pic:blipFill>
                  <pic:spPr bwMode="auto">
                    <a:xfrm>
                      <a:off x="0" y="0"/>
                      <a:ext cx="2343428" cy="98339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589359" w14:textId="416ADD03" w:rsidR="00D55C36" w:rsidRDefault="00D55C36" w:rsidP="00D55C36">
      <w:pPr>
        <w:pStyle w:val="LabStepNumberedLevel2"/>
      </w:pPr>
      <w:r>
        <w:lastRenderedPageBreak/>
        <w:t xml:space="preserve">Once you have entered a </w:t>
      </w:r>
      <w:r w:rsidRPr="00D55C36">
        <w:rPr>
          <w:b/>
        </w:rPr>
        <w:t>Name</w:t>
      </w:r>
      <w:r>
        <w:t xml:space="preserve"> and </w:t>
      </w:r>
      <w:r w:rsidRPr="00D55C36">
        <w:rPr>
          <w:b/>
        </w:rPr>
        <w:t>Address</w:t>
      </w:r>
      <w:r>
        <w:t xml:space="preserve"> for your portal, click </w:t>
      </w:r>
      <w:r w:rsidRPr="00D55C36">
        <w:rPr>
          <w:b/>
        </w:rPr>
        <w:t>Create</w:t>
      </w:r>
      <w:r>
        <w:t xml:space="preserve"> to begin the portal provisioning process.</w:t>
      </w:r>
    </w:p>
    <w:p w14:paraId="07B4962A" w14:textId="0016ED1B" w:rsidR="0008788C" w:rsidRDefault="001E3F93" w:rsidP="000B1C4A">
      <w:pPr>
        <w:pStyle w:val="LabStepScreenshotLevel2"/>
      </w:pPr>
      <w:r>
        <w:drawing>
          <wp:inline distT="0" distB="0" distL="0" distR="0" wp14:anchorId="3A82D795" wp14:editId="57D147A9">
            <wp:extent cx="3313057" cy="2043079"/>
            <wp:effectExtent l="19050" t="19050" r="20955"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38658" cy="2058866"/>
                    </a:xfrm>
                    <a:prstGeom prst="rect">
                      <a:avLst/>
                    </a:prstGeom>
                    <a:noFill/>
                    <a:ln>
                      <a:solidFill>
                        <a:schemeClr val="tx1">
                          <a:lumMod val="50000"/>
                          <a:lumOff val="50000"/>
                        </a:schemeClr>
                      </a:solidFill>
                    </a:ln>
                  </pic:spPr>
                </pic:pic>
              </a:graphicData>
            </a:graphic>
          </wp:inline>
        </w:drawing>
      </w:r>
    </w:p>
    <w:p w14:paraId="0A92E746" w14:textId="2C9CE989" w:rsidR="00057DC7" w:rsidRDefault="00057DC7" w:rsidP="00057DC7">
      <w:pPr>
        <w:pStyle w:val="LabExerciseCallout"/>
      </w:pPr>
      <w:r>
        <w:t xml:space="preserve">Once you click the </w:t>
      </w:r>
      <w:r w:rsidRPr="00057DC7">
        <w:rPr>
          <w:b/>
        </w:rPr>
        <w:t>Create</w:t>
      </w:r>
      <w:r>
        <w:t xml:space="preserve"> button, it will take quite a bit of time before your portal is ready to use and edit. The entire provisioning process for a new portal can take from 30 to 60 minutes or even longer.</w:t>
      </w:r>
    </w:p>
    <w:p w14:paraId="694730ED" w14:textId="77777777" w:rsidR="00057DC7" w:rsidRDefault="00057DC7" w:rsidP="00057DC7">
      <w:pPr>
        <w:pStyle w:val="LabStepNumbered"/>
      </w:pPr>
      <w:r>
        <w:t xml:space="preserve">Inspect the apps in the </w:t>
      </w:r>
      <w:r w:rsidRPr="00057DC7">
        <w:rPr>
          <w:b/>
        </w:rPr>
        <w:t>Portal Lab</w:t>
      </w:r>
      <w:r>
        <w:t xml:space="preserve"> environment.</w:t>
      </w:r>
    </w:p>
    <w:p w14:paraId="6E3F08C0" w14:textId="116039A6" w:rsidR="007B0396" w:rsidRDefault="00057DC7" w:rsidP="00057DC7">
      <w:pPr>
        <w:pStyle w:val="LabStepNumberedLevel2"/>
      </w:pPr>
      <w:r>
        <w:t xml:space="preserve">Return to the list of apps for the </w:t>
      </w:r>
      <w:r w:rsidRPr="00057DC7">
        <w:rPr>
          <w:b/>
        </w:rPr>
        <w:t>Portal Lab</w:t>
      </w:r>
      <w:r>
        <w:t xml:space="preserve"> environment</w:t>
      </w:r>
      <w:r>
        <w:t>.</w:t>
      </w:r>
    </w:p>
    <w:p w14:paraId="339051D9" w14:textId="0D57E1D5" w:rsidR="00057DC7" w:rsidRDefault="00057DC7" w:rsidP="00057DC7">
      <w:pPr>
        <w:pStyle w:val="LabStepNumberedLevel2"/>
      </w:pPr>
      <w:r>
        <w:t xml:space="preserve">You should see a new model-driven app named </w:t>
      </w:r>
      <w:r w:rsidRPr="00057DC7">
        <w:rPr>
          <w:b/>
        </w:rPr>
        <w:t>Portal Management</w:t>
      </w:r>
      <w:r>
        <w:t>.</w:t>
      </w:r>
    </w:p>
    <w:p w14:paraId="7F7F6C2F" w14:textId="7EB631CC" w:rsidR="00057DC7" w:rsidRDefault="00057DC7" w:rsidP="00057DC7">
      <w:pPr>
        <w:pStyle w:val="LabStepNumberedLevel2"/>
      </w:pPr>
      <w:r>
        <w:t>After some time, you will also see you portal appear in a disabled state indicating it is not yet ready for use.</w:t>
      </w:r>
    </w:p>
    <w:p w14:paraId="42E37096" w14:textId="1F7EAF70" w:rsidR="009314C9" w:rsidRDefault="009314C9" w:rsidP="000B1C4A">
      <w:pPr>
        <w:pStyle w:val="LabStepScreenshotLevel2"/>
      </w:pPr>
      <w:r>
        <w:drawing>
          <wp:inline distT="0" distB="0" distL="0" distR="0" wp14:anchorId="0926DA40" wp14:editId="770885D8">
            <wp:extent cx="4862945" cy="1019868"/>
            <wp:effectExtent l="19050" t="19050" r="1397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84460" cy="1024380"/>
                    </a:xfrm>
                    <a:prstGeom prst="rect">
                      <a:avLst/>
                    </a:prstGeom>
                    <a:noFill/>
                    <a:ln>
                      <a:solidFill>
                        <a:schemeClr val="tx1">
                          <a:lumMod val="50000"/>
                          <a:lumOff val="50000"/>
                        </a:schemeClr>
                      </a:solidFill>
                    </a:ln>
                  </pic:spPr>
                </pic:pic>
              </a:graphicData>
            </a:graphic>
          </wp:inline>
        </w:drawing>
      </w:r>
    </w:p>
    <w:p w14:paraId="5A1D0C3D" w14:textId="588B93AB" w:rsidR="007B0396" w:rsidRDefault="004C5334" w:rsidP="00057DC7">
      <w:pPr>
        <w:pStyle w:val="LabExerciseCallout"/>
      </w:pPr>
      <w:r>
        <w:t>Since the provisioning process is not instant, y</w:t>
      </w:r>
      <w:r w:rsidR="00057DC7">
        <w:t xml:space="preserve">ou will not be able to work on our portal for a while. Therefore, you will begin </w:t>
      </w:r>
      <w:r>
        <w:t xml:space="preserve">working on a different canvas app </w:t>
      </w:r>
      <w:r w:rsidR="00057DC7">
        <w:t xml:space="preserve">that does not involve this portal. However, </w:t>
      </w:r>
      <w:r>
        <w:t xml:space="preserve">you have started the PowerApps portal provisioning process. Later when </w:t>
      </w:r>
      <w:r w:rsidR="00057DC7">
        <w:t xml:space="preserve">it's time to work on the portal </w:t>
      </w:r>
      <w:r>
        <w:t xml:space="preserve">in lab </w:t>
      </w:r>
      <w:r w:rsidR="00057DC7">
        <w:t>exercise</w:t>
      </w:r>
      <w:r>
        <w:t>s</w:t>
      </w:r>
      <w:r w:rsidR="00057DC7">
        <w:t xml:space="preserve">, you will have given </w:t>
      </w:r>
      <w:r>
        <w:t xml:space="preserve">it </w:t>
      </w:r>
      <w:r w:rsidR="00057DC7">
        <w:t xml:space="preserve">enough time to </w:t>
      </w:r>
      <w:r>
        <w:t>complete to the provisioning process.</w:t>
      </w:r>
    </w:p>
    <w:p w14:paraId="566CA562" w14:textId="222E5316" w:rsidR="00D030C5" w:rsidRPr="00AB0146" w:rsidRDefault="00D030C5" w:rsidP="00D030C5">
      <w:pPr>
        <w:pStyle w:val="Heading3"/>
      </w:pPr>
      <w:r>
        <w:t xml:space="preserve">Exercise </w:t>
      </w:r>
      <w:r w:rsidR="00633DD5">
        <w:t>5</w:t>
      </w:r>
      <w:r>
        <w:t>: Create a New PowerApps Environment with a PowerApps Portal</w:t>
      </w:r>
    </w:p>
    <w:p w14:paraId="21118A1A" w14:textId="77777777" w:rsidR="00D030C5" w:rsidRDefault="00D030C5" w:rsidP="00D030C5">
      <w:pPr>
        <w:pStyle w:val="LabExerciseLeadIn"/>
      </w:pPr>
      <w:r>
        <w:t>In this exercise, you will create a new app workspace so you have a place to publish Power BI content for your custom solutions.</w:t>
      </w:r>
    </w:p>
    <w:p w14:paraId="38EBD7B2" w14:textId="77777777" w:rsidR="00D030C5" w:rsidRDefault="00D030C5" w:rsidP="00D030C5">
      <w:pPr>
        <w:pStyle w:val="LabStepNumbered"/>
        <w:numPr>
          <w:ilvl w:val="0"/>
          <w:numId w:val="46"/>
        </w:numPr>
      </w:pPr>
      <w:proofErr w:type="spellStart"/>
      <w:r>
        <w:t>xxxxxx</w:t>
      </w:r>
      <w:proofErr w:type="spellEnd"/>
    </w:p>
    <w:p w14:paraId="4ABE8FBF" w14:textId="7DACE3CE" w:rsidR="00D030C5" w:rsidRDefault="00D030C5" w:rsidP="00D030C5">
      <w:pPr>
        <w:pStyle w:val="LabStepNumberedLevel2"/>
      </w:pPr>
      <w:proofErr w:type="spellStart"/>
      <w:r>
        <w:t>xxxx</w:t>
      </w:r>
      <w:proofErr w:type="spellEnd"/>
    </w:p>
    <w:p w14:paraId="6CAC4A1F" w14:textId="0E81EDE8" w:rsidR="004C5334" w:rsidRDefault="004C5334" w:rsidP="004C5334">
      <w:pPr>
        <w:pStyle w:val="LabStepNumbered"/>
        <w:numPr>
          <w:ilvl w:val="0"/>
          <w:numId w:val="0"/>
        </w:numPr>
        <w:ind w:left="360" w:hanging="360"/>
      </w:pPr>
    </w:p>
    <w:p w14:paraId="29909840" w14:textId="6373E1FB" w:rsidR="004C5334" w:rsidRPr="004C5334" w:rsidRDefault="004C5334" w:rsidP="004C5334">
      <w:pPr>
        <w:pStyle w:val="LabStepNumbered"/>
        <w:numPr>
          <w:ilvl w:val="0"/>
          <w:numId w:val="0"/>
        </w:numPr>
        <w:ind w:left="360" w:hanging="360"/>
        <w:rPr>
          <w:color w:val="FF0000"/>
        </w:rPr>
      </w:pPr>
      <w:r>
        <w:rPr>
          <w:color w:val="FF0000"/>
        </w:rPr>
        <w:t>CHUCK: WE WIL ADD THE OTHER LAB YOU HAVE IN MIND HERE</w:t>
      </w:r>
      <w:bookmarkStart w:id="3" w:name="_GoBack"/>
      <w:bookmarkEnd w:id="3"/>
    </w:p>
    <w:p w14:paraId="0B9D6230" w14:textId="77777777" w:rsidR="00D030C5" w:rsidRDefault="00D030C5" w:rsidP="00D030C5">
      <w:pPr>
        <w:pStyle w:val="LabStepScreenshotLevel2"/>
      </w:pPr>
    </w:p>
    <w:p w14:paraId="2FCC9013" w14:textId="49EF72EA" w:rsidR="00D030C5" w:rsidRPr="00AB0146" w:rsidRDefault="00D030C5" w:rsidP="00D030C5">
      <w:pPr>
        <w:pStyle w:val="Heading3"/>
      </w:pPr>
      <w:r>
        <w:t xml:space="preserve">Exercise </w:t>
      </w:r>
      <w:r w:rsidR="00633DD5">
        <w:t>6</w:t>
      </w:r>
      <w:r>
        <w:t>: Create a New PowerApps Environment with a PowerApps Portal</w:t>
      </w:r>
    </w:p>
    <w:p w14:paraId="55BFEB10" w14:textId="77777777" w:rsidR="00D030C5" w:rsidRDefault="00D030C5" w:rsidP="00D030C5">
      <w:pPr>
        <w:pStyle w:val="LabExerciseLeadIn"/>
      </w:pPr>
      <w:r>
        <w:t>In this exercise, you will create a new app workspace so you have a place to publish Power BI content for your custom solutions.</w:t>
      </w:r>
    </w:p>
    <w:p w14:paraId="3EA9AD90" w14:textId="77777777" w:rsidR="00D030C5" w:rsidRDefault="00D030C5" w:rsidP="00D030C5">
      <w:pPr>
        <w:pStyle w:val="LabStepNumbered"/>
        <w:numPr>
          <w:ilvl w:val="0"/>
          <w:numId w:val="47"/>
        </w:numPr>
      </w:pPr>
      <w:proofErr w:type="spellStart"/>
      <w:r>
        <w:t>xxxxxx</w:t>
      </w:r>
      <w:proofErr w:type="spellEnd"/>
    </w:p>
    <w:p w14:paraId="0E74449B" w14:textId="05510CEB" w:rsidR="00D030C5" w:rsidRDefault="00D030C5" w:rsidP="00D030C5">
      <w:pPr>
        <w:pStyle w:val="LabStepNumberedLevel2"/>
      </w:pPr>
      <w:proofErr w:type="spellStart"/>
      <w:r>
        <w:t>xxxx</w:t>
      </w:r>
      <w:proofErr w:type="spellEnd"/>
    </w:p>
    <w:p w14:paraId="116937F0" w14:textId="71557D24" w:rsidR="00C84350" w:rsidRDefault="00C84350" w:rsidP="00C84350">
      <w:pPr>
        <w:pStyle w:val="LabStepScreenshotLevel2"/>
      </w:pPr>
      <w:r>
        <w:lastRenderedPageBreak/>
        <w:drawing>
          <wp:inline distT="0" distB="0" distL="0" distR="0" wp14:anchorId="7EEC55B4" wp14:editId="63F7BBE7">
            <wp:extent cx="4488873" cy="1153391"/>
            <wp:effectExtent l="19050" t="19050" r="26035"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13323" cy="1159673"/>
                    </a:xfrm>
                    <a:prstGeom prst="rect">
                      <a:avLst/>
                    </a:prstGeom>
                    <a:noFill/>
                    <a:ln>
                      <a:solidFill>
                        <a:schemeClr val="tx1">
                          <a:lumMod val="50000"/>
                          <a:lumOff val="50000"/>
                        </a:schemeClr>
                      </a:solidFill>
                    </a:ln>
                  </pic:spPr>
                </pic:pic>
              </a:graphicData>
            </a:graphic>
          </wp:inline>
        </w:drawing>
      </w:r>
    </w:p>
    <w:p w14:paraId="1AF61203" w14:textId="5601BD22" w:rsidR="00C84350" w:rsidRDefault="00C84350" w:rsidP="00C84350">
      <w:pPr>
        <w:pStyle w:val="LabStepNumberedLevel2"/>
      </w:pPr>
      <w:proofErr w:type="spellStart"/>
      <w:r>
        <w:t>xxxxx</w:t>
      </w:r>
      <w:proofErr w:type="spellEnd"/>
    </w:p>
    <w:p w14:paraId="2B610A6E" w14:textId="0747A101" w:rsidR="00C84350" w:rsidRDefault="00C84350" w:rsidP="00C84350">
      <w:pPr>
        <w:pStyle w:val="LabStepScreenshotLevel2"/>
      </w:pPr>
      <w:r>
        <w:drawing>
          <wp:inline distT="0" distB="0" distL="0" distR="0" wp14:anchorId="109B6F5E" wp14:editId="391E15CF">
            <wp:extent cx="4536209" cy="1360863"/>
            <wp:effectExtent l="19050" t="19050" r="17145"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83567" cy="1375070"/>
                    </a:xfrm>
                    <a:prstGeom prst="rect">
                      <a:avLst/>
                    </a:prstGeom>
                    <a:noFill/>
                    <a:ln>
                      <a:solidFill>
                        <a:schemeClr val="tx1">
                          <a:lumMod val="50000"/>
                          <a:lumOff val="50000"/>
                        </a:schemeClr>
                      </a:solidFill>
                    </a:ln>
                  </pic:spPr>
                </pic:pic>
              </a:graphicData>
            </a:graphic>
          </wp:inline>
        </w:drawing>
      </w:r>
    </w:p>
    <w:p w14:paraId="1D78B93D" w14:textId="77777777" w:rsidR="00D030C5" w:rsidRDefault="00D030C5" w:rsidP="00D030C5">
      <w:pPr>
        <w:pStyle w:val="LabStepScreenshotLevel2"/>
      </w:pPr>
    </w:p>
    <w:p w14:paraId="5584097C" w14:textId="77777777" w:rsidR="00D030C5" w:rsidRDefault="00D030C5" w:rsidP="00D030C5"/>
    <w:sectPr w:rsidR="00D030C5" w:rsidSect="0074345C">
      <w:headerReference w:type="default" r:id="rId71"/>
      <w:footerReference w:type="default" r:id="rId72"/>
      <w:headerReference w:type="first" r:id="rId73"/>
      <w:footerReference w:type="first" r:id="rId7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15BE0" w14:textId="77777777" w:rsidR="00B308A0" w:rsidRDefault="00B308A0" w:rsidP="002754DA">
      <w:pPr>
        <w:spacing w:before="0" w:after="0"/>
      </w:pPr>
      <w:r>
        <w:separator/>
      </w:r>
    </w:p>
  </w:endnote>
  <w:endnote w:type="continuationSeparator" w:id="0">
    <w:p w14:paraId="49A00567" w14:textId="77777777" w:rsidR="00B308A0" w:rsidRDefault="00B308A0"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5775C50E" w:rsidR="00740D97" w:rsidRDefault="00740D97" w:rsidP="00D13E78">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4</w:t>
    </w:r>
    <w:r>
      <w:fldChar w:fldCharType="end"/>
    </w:r>
  </w:p>
  <w:p w14:paraId="6AA1DA7A" w14:textId="61E46A4D" w:rsidR="00740D97" w:rsidRDefault="00740D97"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19688CF0" w:rsidR="00740D97" w:rsidRDefault="00740D97" w:rsidP="0074345C">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1</w:t>
    </w:r>
    <w:r>
      <w:fldChar w:fldCharType="end"/>
    </w:r>
  </w:p>
  <w:p w14:paraId="28910CAC" w14:textId="02C12EA1" w:rsidR="00740D97" w:rsidRDefault="00740D97"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B898B" w14:textId="77777777" w:rsidR="00B308A0" w:rsidRDefault="00B308A0" w:rsidP="002754DA">
      <w:pPr>
        <w:spacing w:before="0" w:after="0"/>
      </w:pPr>
      <w:r>
        <w:separator/>
      </w:r>
    </w:p>
  </w:footnote>
  <w:footnote w:type="continuationSeparator" w:id="0">
    <w:p w14:paraId="70B78642" w14:textId="77777777" w:rsidR="00B308A0" w:rsidRDefault="00B308A0"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EFF5A" w14:textId="5C84BF9B" w:rsidR="00740D97" w:rsidRDefault="007A64C7" w:rsidP="001E75B6">
    <w:pPr>
      <w:pStyle w:val="Header"/>
      <w:pBdr>
        <w:bottom w:val="single" w:sz="4" w:space="0" w:color="auto"/>
      </w:pBdr>
      <w:spacing w:before="240"/>
    </w:pPr>
    <w:r>
      <w:rPr>
        <w:b/>
      </w:rPr>
      <w:t>Summit PowerApps Lab</w:t>
    </w:r>
    <w:r w:rsidR="00740D97">
      <w:tab/>
    </w:r>
    <w:r w:rsidR="00740D97">
      <w:tab/>
    </w:r>
    <w:r w:rsidR="00740D97" w:rsidRPr="0031080D">
      <w:rPr>
        <w:rFonts w:cs="Arial"/>
      </w:rPr>
      <w:t xml:space="preserve">Live Lab </w:t>
    </w:r>
    <w:r w:rsidR="00740D97">
      <w:rPr>
        <w:rFonts w:cs="Arial"/>
      </w:rPr>
      <w:t>Version:</w:t>
    </w:r>
    <w:r w:rsidR="00740D97" w:rsidRPr="0031080D">
      <w:rPr>
        <w:rFonts w:cs="Arial"/>
      </w:rPr>
      <w:t xml:space="preserve"> </w:t>
    </w:r>
    <w:r w:rsidR="00740D97">
      <w:rPr>
        <w:rFonts w:cs="Arial"/>
      </w:rPr>
      <w:fldChar w:fldCharType="begin"/>
    </w:r>
    <w:r w:rsidR="00740D97">
      <w:rPr>
        <w:rFonts w:cs="Arial"/>
      </w:rPr>
      <w:instrText xml:space="preserve"> DATE  \@ "MMM d, yyyy"  \* MERGEFORMAT </w:instrText>
    </w:r>
    <w:r w:rsidR="00740D97">
      <w:rPr>
        <w:rFonts w:cs="Arial"/>
      </w:rPr>
      <w:fldChar w:fldCharType="separate"/>
    </w:r>
    <w:r w:rsidR="007D121F">
      <w:rPr>
        <w:rFonts w:cs="Arial"/>
        <w:noProof/>
      </w:rPr>
      <w:t>Sep 15, 2019</w:t>
    </w:r>
    <w:r w:rsidR="00740D97">
      <w:rPr>
        <w:rFonts w:cs="Arial"/>
      </w:rPr>
      <w:fldChar w:fldCharType="end"/>
    </w:r>
    <w:r w:rsidR="00740D97">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740D97" w:rsidRPr="00AF4E41" w:rsidRDefault="00740D97"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8"/>
  </w:num>
  <w:num w:numId="3">
    <w:abstractNumId w:val="10"/>
  </w:num>
  <w:num w:numId="4">
    <w:abstractNumId w:val="5"/>
  </w:num>
  <w:num w:numId="5">
    <w:abstractNumId w:val="6"/>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
  </w:num>
  <w:num w:numId="19">
    <w:abstractNumId w:val="11"/>
  </w:num>
  <w:num w:numId="20">
    <w:abstractNumId w:val="3"/>
  </w:num>
  <w:num w:numId="21">
    <w:abstractNumId w:val="0"/>
  </w:num>
  <w:num w:numId="22">
    <w:abstractNumId w:val="13"/>
  </w:num>
  <w:num w:numId="23">
    <w:abstractNumId w:val="12"/>
  </w:num>
  <w:num w:numId="24">
    <w:abstractNumId w:val="15"/>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405"/>
    <w:rsid w:val="00047F14"/>
    <w:rsid w:val="00051385"/>
    <w:rsid w:val="000543B3"/>
    <w:rsid w:val="00056F50"/>
    <w:rsid w:val="00057DC7"/>
    <w:rsid w:val="00063B7E"/>
    <w:rsid w:val="00065A75"/>
    <w:rsid w:val="000671A9"/>
    <w:rsid w:val="000701CC"/>
    <w:rsid w:val="0007033C"/>
    <w:rsid w:val="00070C04"/>
    <w:rsid w:val="000710F2"/>
    <w:rsid w:val="000736EA"/>
    <w:rsid w:val="00074B17"/>
    <w:rsid w:val="00075969"/>
    <w:rsid w:val="00075BE6"/>
    <w:rsid w:val="00082C8E"/>
    <w:rsid w:val="00086439"/>
    <w:rsid w:val="0008788C"/>
    <w:rsid w:val="0009020D"/>
    <w:rsid w:val="00090A5A"/>
    <w:rsid w:val="00091527"/>
    <w:rsid w:val="000922A9"/>
    <w:rsid w:val="00095853"/>
    <w:rsid w:val="00095A4F"/>
    <w:rsid w:val="000963EE"/>
    <w:rsid w:val="00096FF8"/>
    <w:rsid w:val="000A019A"/>
    <w:rsid w:val="000A0FB8"/>
    <w:rsid w:val="000A19FA"/>
    <w:rsid w:val="000A1DEC"/>
    <w:rsid w:val="000A4D31"/>
    <w:rsid w:val="000B09A5"/>
    <w:rsid w:val="000B1C4A"/>
    <w:rsid w:val="000B2EE5"/>
    <w:rsid w:val="000B4798"/>
    <w:rsid w:val="000B79D2"/>
    <w:rsid w:val="000C10E3"/>
    <w:rsid w:val="000C54C2"/>
    <w:rsid w:val="000C6141"/>
    <w:rsid w:val="000C672D"/>
    <w:rsid w:val="000C7473"/>
    <w:rsid w:val="000D1AC2"/>
    <w:rsid w:val="000D1CE4"/>
    <w:rsid w:val="000D297C"/>
    <w:rsid w:val="000D2E5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0DE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45AF"/>
    <w:rsid w:val="0012691F"/>
    <w:rsid w:val="0012715F"/>
    <w:rsid w:val="0013360B"/>
    <w:rsid w:val="0013633D"/>
    <w:rsid w:val="00136858"/>
    <w:rsid w:val="00136E60"/>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77BC9"/>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B7BC2"/>
    <w:rsid w:val="001C2975"/>
    <w:rsid w:val="001C3C48"/>
    <w:rsid w:val="001C7B5E"/>
    <w:rsid w:val="001D3A64"/>
    <w:rsid w:val="001D668A"/>
    <w:rsid w:val="001D727A"/>
    <w:rsid w:val="001E1924"/>
    <w:rsid w:val="001E2DF2"/>
    <w:rsid w:val="001E3F93"/>
    <w:rsid w:val="001E45EA"/>
    <w:rsid w:val="001E522D"/>
    <w:rsid w:val="001E5FC6"/>
    <w:rsid w:val="001E6C86"/>
    <w:rsid w:val="001E73CB"/>
    <w:rsid w:val="001E75B6"/>
    <w:rsid w:val="001F144A"/>
    <w:rsid w:val="001F1E26"/>
    <w:rsid w:val="001F3EA7"/>
    <w:rsid w:val="001F47CE"/>
    <w:rsid w:val="001F4E63"/>
    <w:rsid w:val="001F6DF1"/>
    <w:rsid w:val="001F77DA"/>
    <w:rsid w:val="001F7F6D"/>
    <w:rsid w:val="00201D2C"/>
    <w:rsid w:val="00203D7C"/>
    <w:rsid w:val="00207F56"/>
    <w:rsid w:val="0021057D"/>
    <w:rsid w:val="0021154E"/>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062"/>
    <w:rsid w:val="00265968"/>
    <w:rsid w:val="00273BA6"/>
    <w:rsid w:val="00273C9A"/>
    <w:rsid w:val="00273F7D"/>
    <w:rsid w:val="002741A3"/>
    <w:rsid w:val="002754DA"/>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5D81"/>
    <w:rsid w:val="002B618B"/>
    <w:rsid w:val="002B648B"/>
    <w:rsid w:val="002C06CD"/>
    <w:rsid w:val="002C1D9A"/>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67FF"/>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DC5"/>
    <w:rsid w:val="00373A63"/>
    <w:rsid w:val="003748FA"/>
    <w:rsid w:val="003775F8"/>
    <w:rsid w:val="00382381"/>
    <w:rsid w:val="00383039"/>
    <w:rsid w:val="00383104"/>
    <w:rsid w:val="00385E7E"/>
    <w:rsid w:val="00390C15"/>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E783E"/>
    <w:rsid w:val="003F0693"/>
    <w:rsid w:val="003F1168"/>
    <w:rsid w:val="003F12F6"/>
    <w:rsid w:val="003F2B7A"/>
    <w:rsid w:val="003F2EDC"/>
    <w:rsid w:val="00400DC5"/>
    <w:rsid w:val="00401876"/>
    <w:rsid w:val="0040576B"/>
    <w:rsid w:val="00410FD2"/>
    <w:rsid w:val="00414108"/>
    <w:rsid w:val="00414CE4"/>
    <w:rsid w:val="004165DA"/>
    <w:rsid w:val="00420D38"/>
    <w:rsid w:val="00420FB0"/>
    <w:rsid w:val="004258B2"/>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75D9"/>
    <w:rsid w:val="004B7881"/>
    <w:rsid w:val="004C1F56"/>
    <w:rsid w:val="004C4D3C"/>
    <w:rsid w:val="004C5334"/>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4BA4"/>
    <w:rsid w:val="00536A2B"/>
    <w:rsid w:val="00536E84"/>
    <w:rsid w:val="00536EA7"/>
    <w:rsid w:val="005375BA"/>
    <w:rsid w:val="00537866"/>
    <w:rsid w:val="00537DCD"/>
    <w:rsid w:val="00540A9A"/>
    <w:rsid w:val="005428BD"/>
    <w:rsid w:val="00542CAB"/>
    <w:rsid w:val="00551DC5"/>
    <w:rsid w:val="00551DFA"/>
    <w:rsid w:val="005556AA"/>
    <w:rsid w:val="00560287"/>
    <w:rsid w:val="00560F81"/>
    <w:rsid w:val="00561E8E"/>
    <w:rsid w:val="00563785"/>
    <w:rsid w:val="00563EAE"/>
    <w:rsid w:val="005647E9"/>
    <w:rsid w:val="00564CCD"/>
    <w:rsid w:val="00565E58"/>
    <w:rsid w:val="00566273"/>
    <w:rsid w:val="00566454"/>
    <w:rsid w:val="00566809"/>
    <w:rsid w:val="00567C0E"/>
    <w:rsid w:val="005706F7"/>
    <w:rsid w:val="005710D5"/>
    <w:rsid w:val="00571433"/>
    <w:rsid w:val="0057247C"/>
    <w:rsid w:val="00572B32"/>
    <w:rsid w:val="00573C2E"/>
    <w:rsid w:val="00574574"/>
    <w:rsid w:val="00576198"/>
    <w:rsid w:val="00580480"/>
    <w:rsid w:val="00580B5A"/>
    <w:rsid w:val="00580FC2"/>
    <w:rsid w:val="0058123A"/>
    <w:rsid w:val="00583BD6"/>
    <w:rsid w:val="0058773B"/>
    <w:rsid w:val="005923BB"/>
    <w:rsid w:val="00592DAA"/>
    <w:rsid w:val="005932FE"/>
    <w:rsid w:val="005962A1"/>
    <w:rsid w:val="005A0E17"/>
    <w:rsid w:val="005A3333"/>
    <w:rsid w:val="005A3A17"/>
    <w:rsid w:val="005A3E02"/>
    <w:rsid w:val="005A4563"/>
    <w:rsid w:val="005A5885"/>
    <w:rsid w:val="005A6B98"/>
    <w:rsid w:val="005A6D5F"/>
    <w:rsid w:val="005B0D57"/>
    <w:rsid w:val="005B1409"/>
    <w:rsid w:val="005B2865"/>
    <w:rsid w:val="005B4589"/>
    <w:rsid w:val="005B4EC2"/>
    <w:rsid w:val="005B5C44"/>
    <w:rsid w:val="005B6F90"/>
    <w:rsid w:val="005C03B9"/>
    <w:rsid w:val="005C05C0"/>
    <w:rsid w:val="005C0868"/>
    <w:rsid w:val="005C1BF8"/>
    <w:rsid w:val="005C3A90"/>
    <w:rsid w:val="005C46E4"/>
    <w:rsid w:val="005C736E"/>
    <w:rsid w:val="005C7FB4"/>
    <w:rsid w:val="005D0297"/>
    <w:rsid w:val="005D03A2"/>
    <w:rsid w:val="005D1BF7"/>
    <w:rsid w:val="005D380A"/>
    <w:rsid w:val="005D3854"/>
    <w:rsid w:val="005D6890"/>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33DD5"/>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BF1"/>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0B57"/>
    <w:rsid w:val="0072246C"/>
    <w:rsid w:val="007248A6"/>
    <w:rsid w:val="00725AFB"/>
    <w:rsid w:val="00726591"/>
    <w:rsid w:val="0072738D"/>
    <w:rsid w:val="00727CB0"/>
    <w:rsid w:val="007310ED"/>
    <w:rsid w:val="0073547C"/>
    <w:rsid w:val="00737FD5"/>
    <w:rsid w:val="00740261"/>
    <w:rsid w:val="00740358"/>
    <w:rsid w:val="00740CA3"/>
    <w:rsid w:val="00740D97"/>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0BC6"/>
    <w:rsid w:val="0076162E"/>
    <w:rsid w:val="00761B67"/>
    <w:rsid w:val="00764A62"/>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4C7"/>
    <w:rsid w:val="007A6D7B"/>
    <w:rsid w:val="007A6FDB"/>
    <w:rsid w:val="007A7B3A"/>
    <w:rsid w:val="007B0396"/>
    <w:rsid w:val="007B13DE"/>
    <w:rsid w:val="007B262C"/>
    <w:rsid w:val="007B3E28"/>
    <w:rsid w:val="007B63AE"/>
    <w:rsid w:val="007B648F"/>
    <w:rsid w:val="007B666D"/>
    <w:rsid w:val="007C1733"/>
    <w:rsid w:val="007C212A"/>
    <w:rsid w:val="007C3212"/>
    <w:rsid w:val="007C5EF6"/>
    <w:rsid w:val="007C731A"/>
    <w:rsid w:val="007D121F"/>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77F5A"/>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987"/>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45F2"/>
    <w:rsid w:val="00915A59"/>
    <w:rsid w:val="0091656E"/>
    <w:rsid w:val="00920DEA"/>
    <w:rsid w:val="00922C5C"/>
    <w:rsid w:val="00923054"/>
    <w:rsid w:val="00925E86"/>
    <w:rsid w:val="009274C0"/>
    <w:rsid w:val="00930CC1"/>
    <w:rsid w:val="00931080"/>
    <w:rsid w:val="009314C9"/>
    <w:rsid w:val="00931E3C"/>
    <w:rsid w:val="00933033"/>
    <w:rsid w:val="009330BE"/>
    <w:rsid w:val="0093338B"/>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055E"/>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233"/>
    <w:rsid w:val="00A00F6E"/>
    <w:rsid w:val="00A01BD3"/>
    <w:rsid w:val="00A03112"/>
    <w:rsid w:val="00A03312"/>
    <w:rsid w:val="00A05346"/>
    <w:rsid w:val="00A05D85"/>
    <w:rsid w:val="00A069E3"/>
    <w:rsid w:val="00A070BA"/>
    <w:rsid w:val="00A10074"/>
    <w:rsid w:val="00A10BF8"/>
    <w:rsid w:val="00A126E5"/>
    <w:rsid w:val="00A128A7"/>
    <w:rsid w:val="00A12DA8"/>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23F6"/>
    <w:rsid w:val="00A42C5D"/>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2232"/>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5E90"/>
    <w:rsid w:val="00AE622C"/>
    <w:rsid w:val="00AE724B"/>
    <w:rsid w:val="00AF24D5"/>
    <w:rsid w:val="00AF424C"/>
    <w:rsid w:val="00AF4DD3"/>
    <w:rsid w:val="00AF4E41"/>
    <w:rsid w:val="00AF4F9B"/>
    <w:rsid w:val="00AF7C15"/>
    <w:rsid w:val="00B000E2"/>
    <w:rsid w:val="00B00C50"/>
    <w:rsid w:val="00B01B1B"/>
    <w:rsid w:val="00B027B0"/>
    <w:rsid w:val="00B03C99"/>
    <w:rsid w:val="00B04598"/>
    <w:rsid w:val="00B04679"/>
    <w:rsid w:val="00B052C9"/>
    <w:rsid w:val="00B05586"/>
    <w:rsid w:val="00B11579"/>
    <w:rsid w:val="00B117D2"/>
    <w:rsid w:val="00B12FAB"/>
    <w:rsid w:val="00B17D6D"/>
    <w:rsid w:val="00B2427B"/>
    <w:rsid w:val="00B25B5C"/>
    <w:rsid w:val="00B2616D"/>
    <w:rsid w:val="00B267B7"/>
    <w:rsid w:val="00B300DE"/>
    <w:rsid w:val="00B308A0"/>
    <w:rsid w:val="00B311C4"/>
    <w:rsid w:val="00B31FEA"/>
    <w:rsid w:val="00B3451C"/>
    <w:rsid w:val="00B34DA3"/>
    <w:rsid w:val="00B4056D"/>
    <w:rsid w:val="00B410F6"/>
    <w:rsid w:val="00B434B1"/>
    <w:rsid w:val="00B448EB"/>
    <w:rsid w:val="00B45378"/>
    <w:rsid w:val="00B46EAD"/>
    <w:rsid w:val="00B47219"/>
    <w:rsid w:val="00B503EC"/>
    <w:rsid w:val="00B53DCB"/>
    <w:rsid w:val="00B5566F"/>
    <w:rsid w:val="00B56241"/>
    <w:rsid w:val="00B56C9C"/>
    <w:rsid w:val="00B56F7A"/>
    <w:rsid w:val="00B57970"/>
    <w:rsid w:val="00B57BDF"/>
    <w:rsid w:val="00B60011"/>
    <w:rsid w:val="00B61DCD"/>
    <w:rsid w:val="00B61F06"/>
    <w:rsid w:val="00B64784"/>
    <w:rsid w:val="00B649BC"/>
    <w:rsid w:val="00B651D9"/>
    <w:rsid w:val="00B66843"/>
    <w:rsid w:val="00B713EA"/>
    <w:rsid w:val="00B735D1"/>
    <w:rsid w:val="00B73B38"/>
    <w:rsid w:val="00B74E1A"/>
    <w:rsid w:val="00B75794"/>
    <w:rsid w:val="00B7645C"/>
    <w:rsid w:val="00B80925"/>
    <w:rsid w:val="00B815CE"/>
    <w:rsid w:val="00B8295B"/>
    <w:rsid w:val="00B838CD"/>
    <w:rsid w:val="00B83CE0"/>
    <w:rsid w:val="00B84304"/>
    <w:rsid w:val="00B856B4"/>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0E4A"/>
    <w:rsid w:val="00C11589"/>
    <w:rsid w:val="00C132AD"/>
    <w:rsid w:val="00C15457"/>
    <w:rsid w:val="00C16722"/>
    <w:rsid w:val="00C16C85"/>
    <w:rsid w:val="00C171CF"/>
    <w:rsid w:val="00C211B4"/>
    <w:rsid w:val="00C23B86"/>
    <w:rsid w:val="00C23F6A"/>
    <w:rsid w:val="00C24AE5"/>
    <w:rsid w:val="00C24EE9"/>
    <w:rsid w:val="00C2524E"/>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28C2"/>
    <w:rsid w:val="00C734DA"/>
    <w:rsid w:val="00C7544E"/>
    <w:rsid w:val="00C75E72"/>
    <w:rsid w:val="00C77916"/>
    <w:rsid w:val="00C80AA9"/>
    <w:rsid w:val="00C80B2F"/>
    <w:rsid w:val="00C81034"/>
    <w:rsid w:val="00C81CBC"/>
    <w:rsid w:val="00C81CCE"/>
    <w:rsid w:val="00C84350"/>
    <w:rsid w:val="00C847ED"/>
    <w:rsid w:val="00C9096A"/>
    <w:rsid w:val="00C9213C"/>
    <w:rsid w:val="00C92678"/>
    <w:rsid w:val="00C93E0C"/>
    <w:rsid w:val="00C97674"/>
    <w:rsid w:val="00CA2AC3"/>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5D1B"/>
    <w:rsid w:val="00CE6685"/>
    <w:rsid w:val="00CF0D9B"/>
    <w:rsid w:val="00CF15F6"/>
    <w:rsid w:val="00CF2509"/>
    <w:rsid w:val="00CF44C5"/>
    <w:rsid w:val="00CF6082"/>
    <w:rsid w:val="00CF713C"/>
    <w:rsid w:val="00CF7262"/>
    <w:rsid w:val="00CF7AD5"/>
    <w:rsid w:val="00D030C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2754A"/>
    <w:rsid w:val="00D33840"/>
    <w:rsid w:val="00D3469C"/>
    <w:rsid w:val="00D3693C"/>
    <w:rsid w:val="00D4156F"/>
    <w:rsid w:val="00D41E58"/>
    <w:rsid w:val="00D422ED"/>
    <w:rsid w:val="00D44B30"/>
    <w:rsid w:val="00D50509"/>
    <w:rsid w:val="00D51C42"/>
    <w:rsid w:val="00D5200B"/>
    <w:rsid w:val="00D525CC"/>
    <w:rsid w:val="00D52D84"/>
    <w:rsid w:val="00D55C36"/>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10F2"/>
    <w:rsid w:val="00DA20EE"/>
    <w:rsid w:val="00DA442B"/>
    <w:rsid w:val="00DA6A32"/>
    <w:rsid w:val="00DA6D71"/>
    <w:rsid w:val="00DB1E58"/>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F0141"/>
    <w:rsid w:val="00DF0E38"/>
    <w:rsid w:val="00DF1306"/>
    <w:rsid w:val="00DF143A"/>
    <w:rsid w:val="00DF2B36"/>
    <w:rsid w:val="00DF2FB3"/>
    <w:rsid w:val="00DF52A8"/>
    <w:rsid w:val="00DF619B"/>
    <w:rsid w:val="00DF61F9"/>
    <w:rsid w:val="00DF6254"/>
    <w:rsid w:val="00E0548A"/>
    <w:rsid w:val="00E056FD"/>
    <w:rsid w:val="00E06711"/>
    <w:rsid w:val="00E06774"/>
    <w:rsid w:val="00E07AF0"/>
    <w:rsid w:val="00E119A6"/>
    <w:rsid w:val="00E13222"/>
    <w:rsid w:val="00E132BC"/>
    <w:rsid w:val="00E15179"/>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5723"/>
    <w:rsid w:val="00E57117"/>
    <w:rsid w:val="00E57901"/>
    <w:rsid w:val="00E605AD"/>
    <w:rsid w:val="00E60B87"/>
    <w:rsid w:val="00E61BF9"/>
    <w:rsid w:val="00E6513C"/>
    <w:rsid w:val="00E663C5"/>
    <w:rsid w:val="00E6680F"/>
    <w:rsid w:val="00E66BB8"/>
    <w:rsid w:val="00E66D8D"/>
    <w:rsid w:val="00E67080"/>
    <w:rsid w:val="00E6765F"/>
    <w:rsid w:val="00E67F3B"/>
    <w:rsid w:val="00E713B2"/>
    <w:rsid w:val="00E75E69"/>
    <w:rsid w:val="00E76774"/>
    <w:rsid w:val="00E8023A"/>
    <w:rsid w:val="00E816DC"/>
    <w:rsid w:val="00E83F8B"/>
    <w:rsid w:val="00E90829"/>
    <w:rsid w:val="00E9325B"/>
    <w:rsid w:val="00E95504"/>
    <w:rsid w:val="00E95F93"/>
    <w:rsid w:val="00E95F95"/>
    <w:rsid w:val="00E97568"/>
    <w:rsid w:val="00EA0CC6"/>
    <w:rsid w:val="00EA55D1"/>
    <w:rsid w:val="00EA75F8"/>
    <w:rsid w:val="00EB0AE5"/>
    <w:rsid w:val="00EB0E93"/>
    <w:rsid w:val="00EB1778"/>
    <w:rsid w:val="00EB31D1"/>
    <w:rsid w:val="00EB3BAC"/>
    <w:rsid w:val="00EB6B9F"/>
    <w:rsid w:val="00EB6E37"/>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3E"/>
    <w:rsid w:val="00F10C41"/>
    <w:rsid w:val="00F10D8A"/>
    <w:rsid w:val="00F116C9"/>
    <w:rsid w:val="00F218A1"/>
    <w:rsid w:val="00F21A30"/>
    <w:rsid w:val="00F22325"/>
    <w:rsid w:val="00F2242F"/>
    <w:rsid w:val="00F22470"/>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6CDD"/>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4F2A"/>
    <w:rsid w:val="00FB68E3"/>
    <w:rsid w:val="00FB6B61"/>
    <w:rsid w:val="00FC00E1"/>
    <w:rsid w:val="00FC0DAB"/>
    <w:rsid w:val="00FC2749"/>
    <w:rsid w:val="00FC31B1"/>
    <w:rsid w:val="00FC326E"/>
    <w:rsid w:val="00FC442A"/>
    <w:rsid w:val="00FC6B85"/>
    <w:rsid w:val="00FC79BD"/>
    <w:rsid w:val="00FD1B1D"/>
    <w:rsid w:val="00FD1FA2"/>
    <w:rsid w:val="00FD2701"/>
    <w:rsid w:val="00FD523E"/>
    <w:rsid w:val="00FD69DA"/>
    <w:rsid w:val="00FE0728"/>
    <w:rsid w:val="00FE6C41"/>
    <w:rsid w:val="00FE7C85"/>
    <w:rsid w:val="00FF39F6"/>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Procedureheading">
    <w:name w:val="Procedure heading"/>
    <w:basedOn w:val="Heading4"/>
    <w:next w:val="Normal"/>
    <w:uiPriority w:val="99"/>
    <w:qFormat/>
    <w:rsid w:val="000D2E5C"/>
    <w:pPr>
      <w:numPr>
        <w:numId w:val="2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character" w:styleId="UnresolvedMention">
    <w:name w:val="Unresolved Mention"/>
    <w:basedOn w:val="DefaultParagraphFont"/>
    <w:uiPriority w:val="99"/>
    <w:semiHidden/>
    <w:unhideWhenUsed/>
    <w:rsid w:val="0004740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make.powerapps.com" TargetMode="External"/><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yperlink" Target="https://go.microsoft.com/fwlink/p/?LinkID=698279&amp;culture=en-US&amp;country=US" TargetMode="External"/><Relationship Id="rId29" Type="http://schemas.openxmlformats.org/officeDocument/2006/relationships/hyperlink" Target="https://admin.microsoft.com/Adminportal" TargetMode="Externa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hyperlink" Target="https://github.com/CriticalPathTraining/SummitPowerAppsLab/archive/master.zi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github.com/CriticalPathTraining/SummitPowerAppsLab"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make.powerapps.com/" TargetMode="External"/><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make.powerapps.com/" TargetMode="External"/><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F49EDDFD-BE1D-4D8C-8E5F-68E13BE7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2770</TotalTime>
  <Pages>14</Pages>
  <Words>2054</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70</cp:revision>
  <cp:lastPrinted>2019-09-15T18:24:00Z</cp:lastPrinted>
  <dcterms:created xsi:type="dcterms:W3CDTF">2015-10-31T15:47:00Z</dcterms:created>
  <dcterms:modified xsi:type="dcterms:W3CDTF">2019-09-15T18:25:00Z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